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6F33" w:rsidRPr="00805B78" w:rsidRDefault="00E06F33" w:rsidP="00E06F33">
      <w:pPr>
        <w:rPr>
          <w:b/>
        </w:rPr>
      </w:pPr>
      <w:r w:rsidRPr="00805B78">
        <w:rPr>
          <w:b/>
        </w:rPr>
        <w:t xml:space="preserve">PSYC3101 </w:t>
      </w:r>
      <w:r w:rsidR="0022195B">
        <w:rPr>
          <w:b/>
        </w:rPr>
        <w:t xml:space="preserve">– Pål og Dag </w:t>
      </w:r>
      <w:proofErr w:type="spellStart"/>
      <w:r w:rsidR="0022195B">
        <w:rPr>
          <w:b/>
        </w:rPr>
        <w:t>Erik’s</w:t>
      </w:r>
      <w:proofErr w:type="spellEnd"/>
      <w:r w:rsidR="0022195B">
        <w:rPr>
          <w:b/>
        </w:rPr>
        <w:t xml:space="preserve"> ø</w:t>
      </w:r>
      <w:r w:rsidRPr="00805B78">
        <w:rPr>
          <w:b/>
        </w:rPr>
        <w:t xml:space="preserve">ving i </w:t>
      </w:r>
      <w:r w:rsidR="00805B78" w:rsidRPr="00805B78">
        <w:rPr>
          <w:b/>
        </w:rPr>
        <w:t xml:space="preserve">beregning av reliabilitet og </w:t>
      </w:r>
      <w:r w:rsidRPr="00805B78">
        <w:rPr>
          <w:b/>
        </w:rPr>
        <w:t xml:space="preserve">skalakonstruksjon </w:t>
      </w:r>
    </w:p>
    <w:p w:rsidR="00E06F33" w:rsidRDefault="00E06F33" w:rsidP="00E06F33"/>
    <w:p w:rsidR="00E06F33" w:rsidRDefault="00E06F33" w:rsidP="00E06F33"/>
    <w:p w:rsidR="00E06F33" w:rsidRDefault="00A929F3" w:rsidP="00E06F33">
      <w:r>
        <w:t xml:space="preserve">En holdningskampanje </w:t>
      </w:r>
      <w:r w:rsidR="002034C4">
        <w:t>rette</w:t>
      </w:r>
      <w:r w:rsidR="00A728CB">
        <w:t>t</w:t>
      </w:r>
      <w:r w:rsidR="002034C4">
        <w:t xml:space="preserve"> mot</w:t>
      </w:r>
      <w:r w:rsidR="00E06F33">
        <w:t xml:space="preserve"> </w:t>
      </w:r>
      <w:r w:rsidR="002034C4">
        <w:t xml:space="preserve">ungdom der </w:t>
      </w:r>
      <w:r w:rsidR="00E06F33">
        <w:t>trafikk og bilkjøring</w:t>
      </w:r>
      <w:r>
        <w:t xml:space="preserve"> </w:t>
      </w:r>
      <w:r w:rsidR="002034C4">
        <w:t>var hovedtema</w:t>
      </w:r>
      <w:r>
        <w:t xml:space="preserve"> ble gjennomført i 2005. I forbindelse med en evaluering av kampanjen ble </w:t>
      </w:r>
      <w:r w:rsidR="00360A26">
        <w:t>omlag</w:t>
      </w:r>
      <w:r>
        <w:t xml:space="preserve"> 450 ungdommer bedt om å oppgi hvor enige eller uenige de var i </w:t>
      </w:r>
      <w:r w:rsidR="00943019">
        <w:t>8 ulike påstander</w:t>
      </w:r>
      <w:r>
        <w:t xml:space="preserve"> </w:t>
      </w:r>
      <w:r w:rsidR="00360A26">
        <w:t xml:space="preserve">om trafikk og bilkjøring </w:t>
      </w:r>
      <w:r>
        <w:t>før kampanjen ble satt i gang</w:t>
      </w:r>
      <w:r w:rsidR="00943019">
        <w:t xml:space="preserve">. </w:t>
      </w:r>
      <w:r>
        <w:t>Seks</w:t>
      </w:r>
      <w:r w:rsidR="00943019">
        <w:t xml:space="preserve"> måneder</w:t>
      </w:r>
      <w:r>
        <w:t xml:space="preserve"> etterpå svarte de </w:t>
      </w:r>
      <w:r w:rsidR="00943019">
        <w:t xml:space="preserve">samme personene på </w:t>
      </w:r>
      <w:r w:rsidR="00360A26">
        <w:t xml:space="preserve">nytt på de samme spørsmålene. Vi har med andre ord to målinger for de samme personene over tid. </w:t>
      </w:r>
    </w:p>
    <w:p w:rsidR="00360A26" w:rsidRDefault="00360A26" w:rsidP="00E06F33"/>
    <w:p w:rsidR="00360A26" w:rsidRDefault="00360A26" w:rsidP="00E06F33">
      <w:r>
        <w:t>For øvrig: om lag 70 % av de som svarte har vært eksponert for kampanjen, men vi gjør ikke noe stort nummer utav dette nå.</w:t>
      </w:r>
    </w:p>
    <w:p w:rsidR="00E06F33" w:rsidRDefault="00E06F33" w:rsidP="00E06F33"/>
    <w:p w:rsidR="00E06F33" w:rsidRDefault="00E06F33" w:rsidP="00E06F33"/>
    <w:tbl>
      <w:tblPr>
        <w:tblW w:w="10008" w:type="dxa"/>
        <w:tblLayout w:type="fixed"/>
        <w:tblLook w:val="01E0" w:firstRow="1" w:lastRow="1" w:firstColumn="1" w:lastColumn="1" w:noHBand="0" w:noVBand="0"/>
      </w:tblPr>
      <w:tblGrid>
        <w:gridCol w:w="7128"/>
        <w:gridCol w:w="342"/>
        <w:gridCol w:w="198"/>
        <w:gridCol w:w="144"/>
        <w:gridCol w:w="216"/>
        <w:gridCol w:w="126"/>
        <w:gridCol w:w="234"/>
        <w:gridCol w:w="109"/>
        <w:gridCol w:w="251"/>
        <w:gridCol w:w="91"/>
        <w:gridCol w:w="145"/>
        <w:gridCol w:w="197"/>
        <w:gridCol w:w="343"/>
        <w:gridCol w:w="484"/>
      </w:tblGrid>
      <w:tr w:rsidR="00943019" w:rsidTr="00401837">
        <w:tc>
          <w:tcPr>
            <w:tcW w:w="7668" w:type="dxa"/>
            <w:gridSpan w:val="3"/>
            <w:shd w:val="clear" w:color="auto" w:fill="auto"/>
          </w:tcPr>
          <w:p w:rsidR="00943019" w:rsidRDefault="00943019" w:rsidP="00401837">
            <w:pPr>
              <w:spacing w:after="120"/>
              <w:jc w:val="right"/>
            </w:pPr>
            <w:r w:rsidRPr="00401837">
              <w:rPr>
                <w:rFonts w:ascii="Arial Narrow" w:hAnsi="Arial Narrow"/>
                <w:i/>
                <w:sz w:val="20"/>
                <w:szCs w:val="20"/>
              </w:rPr>
              <w:t>Helt uenig</w:t>
            </w:r>
          </w:p>
        </w:tc>
        <w:tc>
          <w:tcPr>
            <w:tcW w:w="360" w:type="dxa"/>
            <w:gridSpan w:val="2"/>
            <w:shd w:val="clear" w:color="auto" w:fill="auto"/>
          </w:tcPr>
          <w:p w:rsidR="00943019" w:rsidRDefault="00943019" w:rsidP="00401837">
            <w:pPr>
              <w:spacing w:after="120"/>
            </w:pPr>
          </w:p>
        </w:tc>
        <w:tc>
          <w:tcPr>
            <w:tcW w:w="360" w:type="dxa"/>
            <w:gridSpan w:val="2"/>
            <w:shd w:val="clear" w:color="auto" w:fill="auto"/>
          </w:tcPr>
          <w:p w:rsidR="00943019" w:rsidRDefault="00943019" w:rsidP="00401837">
            <w:pPr>
              <w:spacing w:after="120"/>
            </w:pPr>
          </w:p>
        </w:tc>
        <w:tc>
          <w:tcPr>
            <w:tcW w:w="360" w:type="dxa"/>
            <w:gridSpan w:val="2"/>
            <w:shd w:val="clear" w:color="auto" w:fill="auto"/>
          </w:tcPr>
          <w:p w:rsidR="00943019" w:rsidRDefault="00943019" w:rsidP="00401837">
            <w:pPr>
              <w:spacing w:after="120"/>
            </w:pPr>
          </w:p>
        </w:tc>
        <w:tc>
          <w:tcPr>
            <w:tcW w:w="236" w:type="dxa"/>
            <w:gridSpan w:val="2"/>
            <w:shd w:val="clear" w:color="auto" w:fill="auto"/>
          </w:tcPr>
          <w:p w:rsidR="00943019" w:rsidRDefault="00943019" w:rsidP="00401837">
            <w:pPr>
              <w:spacing w:after="120"/>
            </w:pPr>
          </w:p>
        </w:tc>
        <w:tc>
          <w:tcPr>
            <w:tcW w:w="1024" w:type="dxa"/>
            <w:gridSpan w:val="3"/>
            <w:shd w:val="clear" w:color="auto" w:fill="auto"/>
          </w:tcPr>
          <w:p w:rsidR="00943019" w:rsidRPr="00401837" w:rsidRDefault="00943019" w:rsidP="00401837">
            <w:pPr>
              <w:spacing w:after="120"/>
              <w:rPr>
                <w:rFonts w:ascii="Arial Narrow" w:hAnsi="Arial Narrow"/>
                <w:i/>
                <w:sz w:val="20"/>
                <w:szCs w:val="20"/>
              </w:rPr>
            </w:pPr>
            <w:r w:rsidRPr="00401837">
              <w:rPr>
                <w:rFonts w:ascii="Arial Narrow" w:hAnsi="Arial Narrow"/>
                <w:i/>
                <w:sz w:val="20"/>
                <w:szCs w:val="20"/>
              </w:rPr>
              <w:t>Helt enig</w:t>
            </w:r>
          </w:p>
        </w:tc>
      </w:tr>
      <w:tr w:rsidR="00E06F33" w:rsidTr="005760CA">
        <w:trPr>
          <w:gridAfter w:val="1"/>
          <w:wAfter w:w="484" w:type="dxa"/>
        </w:trPr>
        <w:tc>
          <w:tcPr>
            <w:tcW w:w="7128" w:type="dxa"/>
            <w:shd w:val="clear" w:color="auto" w:fill="auto"/>
          </w:tcPr>
          <w:p w:rsidR="00E06F33" w:rsidRPr="00401837" w:rsidRDefault="0033181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SP</w:t>
            </w:r>
            <w:r w:rsidR="00E06F33" w:rsidRPr="00401837">
              <w:rPr>
                <w:rFonts w:ascii="Arial Narrow" w:hAnsi="Arial Narrow"/>
                <w:sz w:val="20"/>
                <w:szCs w:val="20"/>
              </w:rPr>
              <w:t xml:space="preserve">1. Ofte er det slik </w:t>
            </w:r>
            <w:r w:rsidRPr="00401837">
              <w:rPr>
                <w:rFonts w:ascii="Arial Narrow" w:hAnsi="Arial Narrow"/>
                <w:sz w:val="20"/>
                <w:szCs w:val="20"/>
              </w:rPr>
              <w:t>at jo bedre kjøreferdigheter en sjåfør</w:t>
            </w:r>
            <w:r w:rsidR="00E06F33" w:rsidRPr="00401837">
              <w:rPr>
                <w:rFonts w:ascii="Arial Narrow" w:hAnsi="Arial Narrow"/>
                <w:sz w:val="20"/>
                <w:szCs w:val="20"/>
              </w:rPr>
              <w:t xml:space="preserve"> har, jo fortere kan </w:t>
            </w:r>
            <w:r w:rsidRPr="00401837">
              <w:rPr>
                <w:rFonts w:ascii="Arial Narrow" w:hAnsi="Arial Narrow"/>
                <w:sz w:val="20"/>
                <w:szCs w:val="20"/>
              </w:rPr>
              <w:t>sjåføren</w:t>
            </w:r>
            <w:r w:rsidR="00E06F33" w:rsidRPr="00401837">
              <w:rPr>
                <w:rFonts w:ascii="Arial Narrow" w:hAnsi="Arial Narrow"/>
                <w:sz w:val="20"/>
                <w:szCs w:val="20"/>
              </w:rPr>
              <w:t xml:space="preserve"> kjøre</w:t>
            </w:r>
          </w:p>
        </w:tc>
        <w:tc>
          <w:tcPr>
            <w:tcW w:w="342" w:type="dxa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1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E06F33" w:rsidRPr="00401837" w:rsidRDefault="00E06F33" w:rsidP="00401837">
            <w:pPr>
              <w:spacing w:after="120"/>
              <w:jc w:val="center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343" w:type="dxa"/>
            <w:gridSpan w:val="2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4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5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6</w:t>
            </w:r>
          </w:p>
        </w:tc>
        <w:tc>
          <w:tcPr>
            <w:tcW w:w="343" w:type="dxa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7</w:t>
            </w:r>
          </w:p>
        </w:tc>
      </w:tr>
      <w:tr w:rsidR="00E06F33" w:rsidTr="005760CA">
        <w:trPr>
          <w:gridAfter w:val="1"/>
          <w:wAfter w:w="484" w:type="dxa"/>
        </w:trPr>
        <w:tc>
          <w:tcPr>
            <w:tcW w:w="7128" w:type="dxa"/>
            <w:shd w:val="clear" w:color="auto" w:fill="auto"/>
          </w:tcPr>
          <w:p w:rsidR="00E06F33" w:rsidRPr="00401837" w:rsidRDefault="0033181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SP</w:t>
            </w:r>
            <w:r w:rsidR="00E06F33" w:rsidRPr="00401837">
              <w:rPr>
                <w:rFonts w:ascii="Arial Narrow" w:hAnsi="Arial Narrow"/>
                <w:sz w:val="20"/>
                <w:szCs w:val="20"/>
              </w:rPr>
              <w:t>2. Det er helt i orden å kjøre over fartsgrensen hvis trafikkforholdene er bra</w:t>
            </w:r>
            <w:proofErr w:type="gramStart"/>
            <w:r w:rsidR="00E06F33" w:rsidRPr="00401837">
              <w:rPr>
                <w:rFonts w:ascii="Arial Narrow" w:hAnsi="Arial Narrow"/>
                <w:sz w:val="20"/>
                <w:szCs w:val="20"/>
              </w:rPr>
              <w:t>………………….</w:t>
            </w:r>
            <w:proofErr w:type="gramEnd"/>
          </w:p>
        </w:tc>
        <w:tc>
          <w:tcPr>
            <w:tcW w:w="342" w:type="dxa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1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E06F33" w:rsidRPr="00401837" w:rsidRDefault="00E06F33" w:rsidP="00401837">
            <w:pPr>
              <w:spacing w:after="120"/>
              <w:jc w:val="center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343" w:type="dxa"/>
            <w:gridSpan w:val="2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4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5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6</w:t>
            </w:r>
          </w:p>
        </w:tc>
        <w:tc>
          <w:tcPr>
            <w:tcW w:w="343" w:type="dxa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7</w:t>
            </w:r>
          </w:p>
        </w:tc>
      </w:tr>
      <w:tr w:rsidR="00E06F33" w:rsidTr="005760CA">
        <w:trPr>
          <w:gridAfter w:val="1"/>
          <w:wAfter w:w="484" w:type="dxa"/>
        </w:trPr>
        <w:tc>
          <w:tcPr>
            <w:tcW w:w="7128" w:type="dxa"/>
            <w:shd w:val="clear" w:color="auto" w:fill="auto"/>
          </w:tcPr>
          <w:p w:rsidR="00E06F33" w:rsidRPr="00401837" w:rsidRDefault="0033181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SP</w:t>
            </w:r>
            <w:r w:rsidR="00E06F33" w:rsidRPr="00401837">
              <w:rPr>
                <w:rFonts w:ascii="Arial Narrow" w:hAnsi="Arial Narrow"/>
                <w:sz w:val="20"/>
                <w:szCs w:val="20"/>
              </w:rPr>
              <w:t>3. Jeg vil heller gå 5 km enn å sitte på med en som råkjører</w:t>
            </w:r>
            <w:proofErr w:type="gramStart"/>
            <w:r w:rsidR="00E06F33" w:rsidRPr="00401837">
              <w:rPr>
                <w:rFonts w:ascii="Arial Narrow" w:hAnsi="Arial Narrow"/>
                <w:sz w:val="20"/>
                <w:szCs w:val="20"/>
              </w:rPr>
              <w:t>…………………………………….</w:t>
            </w:r>
            <w:proofErr w:type="gramEnd"/>
          </w:p>
        </w:tc>
        <w:tc>
          <w:tcPr>
            <w:tcW w:w="342" w:type="dxa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1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E06F33" w:rsidRPr="00401837" w:rsidRDefault="00E06F33" w:rsidP="00401837">
            <w:pPr>
              <w:spacing w:after="120"/>
              <w:jc w:val="center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343" w:type="dxa"/>
            <w:gridSpan w:val="2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4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5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6</w:t>
            </w:r>
          </w:p>
        </w:tc>
        <w:tc>
          <w:tcPr>
            <w:tcW w:w="343" w:type="dxa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7</w:t>
            </w:r>
          </w:p>
        </w:tc>
      </w:tr>
      <w:tr w:rsidR="00243201" w:rsidTr="005760CA">
        <w:trPr>
          <w:gridAfter w:val="1"/>
          <w:wAfter w:w="484" w:type="dxa"/>
        </w:trPr>
        <w:tc>
          <w:tcPr>
            <w:tcW w:w="7128" w:type="dxa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SP4. Jeg sitter på med en uforsiktig sjåfør hvis det ikke er andre måter å komme seg hjem på</w:t>
            </w:r>
          </w:p>
        </w:tc>
        <w:tc>
          <w:tcPr>
            <w:tcW w:w="342" w:type="dxa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1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243201" w:rsidRPr="00401837" w:rsidRDefault="00243201" w:rsidP="00401837">
            <w:pPr>
              <w:spacing w:after="120"/>
              <w:jc w:val="center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343" w:type="dxa"/>
            <w:gridSpan w:val="2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4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5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6</w:t>
            </w:r>
          </w:p>
        </w:tc>
        <w:tc>
          <w:tcPr>
            <w:tcW w:w="343" w:type="dxa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7</w:t>
            </w:r>
          </w:p>
        </w:tc>
      </w:tr>
      <w:tr w:rsidR="00243201" w:rsidTr="005760CA">
        <w:trPr>
          <w:gridAfter w:val="1"/>
          <w:wAfter w:w="484" w:type="dxa"/>
        </w:trPr>
        <w:tc>
          <w:tcPr>
            <w:tcW w:w="7128" w:type="dxa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SP5. Hovedårsaken til de fleste trafikkulykker er dårlige veier og gamle biler</w:t>
            </w:r>
            <w:proofErr w:type="gramStart"/>
            <w:r w:rsidRPr="00401837">
              <w:rPr>
                <w:rFonts w:ascii="Arial Narrow" w:hAnsi="Arial Narrow"/>
                <w:sz w:val="20"/>
                <w:szCs w:val="20"/>
              </w:rPr>
              <w:t>…………………...</w:t>
            </w:r>
            <w:proofErr w:type="gramEnd"/>
          </w:p>
        </w:tc>
        <w:tc>
          <w:tcPr>
            <w:tcW w:w="342" w:type="dxa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1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243201" w:rsidRPr="00401837" w:rsidRDefault="00243201" w:rsidP="00401837">
            <w:pPr>
              <w:spacing w:after="120"/>
              <w:jc w:val="center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343" w:type="dxa"/>
            <w:gridSpan w:val="2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4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5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6</w:t>
            </w:r>
          </w:p>
        </w:tc>
        <w:tc>
          <w:tcPr>
            <w:tcW w:w="343" w:type="dxa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7</w:t>
            </w:r>
          </w:p>
        </w:tc>
      </w:tr>
      <w:tr w:rsidR="00243201" w:rsidTr="005760CA">
        <w:trPr>
          <w:gridAfter w:val="1"/>
          <w:wAfter w:w="484" w:type="dxa"/>
        </w:trPr>
        <w:tc>
          <w:tcPr>
            <w:tcW w:w="7128" w:type="dxa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SP6. Jeg sitter på med venner som kjører litt rått så lenge jeg stoler på dem</w:t>
            </w:r>
            <w:proofErr w:type="gramStart"/>
            <w:r w:rsidRPr="00401837">
              <w:rPr>
                <w:rFonts w:ascii="Arial Narrow" w:hAnsi="Arial Narrow"/>
                <w:sz w:val="20"/>
                <w:szCs w:val="20"/>
              </w:rPr>
              <w:t>……………………</w:t>
            </w:r>
            <w:proofErr w:type="gramEnd"/>
          </w:p>
        </w:tc>
        <w:tc>
          <w:tcPr>
            <w:tcW w:w="342" w:type="dxa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1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243201" w:rsidRPr="00401837" w:rsidRDefault="00243201" w:rsidP="00401837">
            <w:pPr>
              <w:spacing w:after="120"/>
              <w:jc w:val="center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343" w:type="dxa"/>
            <w:gridSpan w:val="2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4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5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6</w:t>
            </w:r>
          </w:p>
        </w:tc>
        <w:tc>
          <w:tcPr>
            <w:tcW w:w="343" w:type="dxa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7</w:t>
            </w:r>
          </w:p>
        </w:tc>
      </w:tr>
      <w:tr w:rsidR="00243201" w:rsidTr="005760CA">
        <w:trPr>
          <w:gridAfter w:val="1"/>
          <w:wAfter w:w="484" w:type="dxa"/>
        </w:trPr>
        <w:tc>
          <w:tcPr>
            <w:tcW w:w="7128" w:type="dxa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SP7. Det er en klar sammenheng mellom høy fart og ulykker</w:t>
            </w:r>
            <w:proofErr w:type="gramStart"/>
            <w:r w:rsidRPr="00401837">
              <w:rPr>
                <w:rFonts w:ascii="Arial Narrow" w:hAnsi="Arial Narrow"/>
                <w:sz w:val="20"/>
                <w:szCs w:val="20"/>
              </w:rPr>
              <w:t>………………………………………</w:t>
            </w:r>
            <w:proofErr w:type="gramEnd"/>
          </w:p>
        </w:tc>
        <w:tc>
          <w:tcPr>
            <w:tcW w:w="342" w:type="dxa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1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243201" w:rsidRPr="00401837" w:rsidRDefault="00243201" w:rsidP="00401837">
            <w:pPr>
              <w:spacing w:after="120"/>
              <w:jc w:val="center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343" w:type="dxa"/>
            <w:gridSpan w:val="2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4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5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6</w:t>
            </w:r>
          </w:p>
        </w:tc>
        <w:tc>
          <w:tcPr>
            <w:tcW w:w="343" w:type="dxa"/>
            <w:shd w:val="clear" w:color="auto" w:fill="auto"/>
          </w:tcPr>
          <w:p w:rsidR="00243201" w:rsidRPr="00401837" w:rsidRDefault="0024320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7</w:t>
            </w:r>
          </w:p>
        </w:tc>
      </w:tr>
      <w:tr w:rsidR="00E06F33" w:rsidTr="005760CA">
        <w:trPr>
          <w:gridAfter w:val="1"/>
          <w:wAfter w:w="484" w:type="dxa"/>
        </w:trPr>
        <w:tc>
          <w:tcPr>
            <w:tcW w:w="7128" w:type="dxa"/>
            <w:shd w:val="clear" w:color="auto" w:fill="auto"/>
          </w:tcPr>
          <w:p w:rsidR="00E06F33" w:rsidRPr="00401837" w:rsidRDefault="00331811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SP</w:t>
            </w:r>
            <w:r w:rsidR="00243201" w:rsidRPr="00401837">
              <w:rPr>
                <w:rFonts w:ascii="Arial Narrow" w:hAnsi="Arial Narrow"/>
                <w:sz w:val="20"/>
                <w:szCs w:val="20"/>
              </w:rPr>
              <w:t>8</w:t>
            </w:r>
            <w:r w:rsidR="00E06F33" w:rsidRPr="00401837">
              <w:rPr>
                <w:rFonts w:ascii="Arial Narrow" w:hAnsi="Arial Narrow"/>
                <w:sz w:val="20"/>
                <w:szCs w:val="20"/>
              </w:rPr>
              <w:t>. Noen ganger må man tøye reglene for å komme seg fram i trafikken</w:t>
            </w:r>
            <w:proofErr w:type="gramStart"/>
            <w:r w:rsidR="00E06F33" w:rsidRPr="00401837">
              <w:rPr>
                <w:rFonts w:ascii="Arial Narrow" w:hAnsi="Arial Narrow"/>
                <w:sz w:val="20"/>
                <w:szCs w:val="20"/>
              </w:rPr>
              <w:t>……………………...</w:t>
            </w:r>
            <w:proofErr w:type="gramEnd"/>
          </w:p>
        </w:tc>
        <w:tc>
          <w:tcPr>
            <w:tcW w:w="342" w:type="dxa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1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E06F33" w:rsidRPr="00401837" w:rsidRDefault="00E06F33" w:rsidP="00401837">
            <w:pPr>
              <w:spacing w:after="120"/>
              <w:jc w:val="center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343" w:type="dxa"/>
            <w:gridSpan w:val="2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4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5</w:t>
            </w:r>
          </w:p>
        </w:tc>
        <w:tc>
          <w:tcPr>
            <w:tcW w:w="342" w:type="dxa"/>
            <w:gridSpan w:val="2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6</w:t>
            </w:r>
          </w:p>
        </w:tc>
        <w:tc>
          <w:tcPr>
            <w:tcW w:w="343" w:type="dxa"/>
            <w:shd w:val="clear" w:color="auto" w:fill="auto"/>
          </w:tcPr>
          <w:p w:rsidR="00E06F33" w:rsidRPr="00401837" w:rsidRDefault="00E06F33" w:rsidP="00401837">
            <w:pPr>
              <w:spacing w:after="120"/>
              <w:rPr>
                <w:rFonts w:ascii="Arial Narrow" w:hAnsi="Arial Narrow"/>
                <w:sz w:val="20"/>
                <w:szCs w:val="20"/>
              </w:rPr>
            </w:pPr>
            <w:r w:rsidRPr="00401837">
              <w:rPr>
                <w:rFonts w:ascii="Arial Narrow" w:hAnsi="Arial Narrow"/>
                <w:sz w:val="20"/>
                <w:szCs w:val="20"/>
              </w:rPr>
              <w:t>7</w:t>
            </w:r>
          </w:p>
        </w:tc>
      </w:tr>
    </w:tbl>
    <w:p w:rsidR="00E06F33" w:rsidRDefault="00E06F33" w:rsidP="00E06F33"/>
    <w:p w:rsidR="00805B78" w:rsidRDefault="00805B78" w:rsidP="00E06F33"/>
    <w:p w:rsidR="00331811" w:rsidRDefault="00331811" w:rsidP="00E06F33">
      <w:r>
        <w:t>I SPSS-filen har spørsmålene målt første gang variabelnavnene SP1_t1, SP2_t1 osv., mens de ved andre gangs måling har navnene SP1_t2, SP2_t2</w:t>
      </w:r>
      <w:r w:rsidR="009737E1">
        <w:t>,</w:t>
      </w:r>
      <w:r>
        <w:t xml:space="preserve"> osv.</w:t>
      </w:r>
    </w:p>
    <w:p w:rsidR="00331811" w:rsidRDefault="00331811" w:rsidP="00E06F33"/>
    <w:p w:rsidR="00331811" w:rsidRDefault="00331811" w:rsidP="00E06F33"/>
    <w:p w:rsidR="00E06F33" w:rsidRPr="007B2BB2" w:rsidRDefault="00943019" w:rsidP="00E06F33">
      <w:pPr>
        <w:rPr>
          <w:b/>
        </w:rPr>
      </w:pPr>
      <w:r w:rsidRPr="007B2BB2">
        <w:rPr>
          <w:b/>
        </w:rPr>
        <w:t>OPPGAVE 1</w:t>
      </w:r>
      <w:r w:rsidR="006E7F20" w:rsidRPr="007B2BB2">
        <w:rPr>
          <w:b/>
        </w:rPr>
        <w:t xml:space="preserve"> Bli kjent med spørsmålene:</w:t>
      </w:r>
    </w:p>
    <w:p w:rsidR="006E7F20" w:rsidRDefault="006E7F20" w:rsidP="00E06F33"/>
    <w:p w:rsidR="006E7F20" w:rsidRDefault="006E7F20" w:rsidP="00297AFA">
      <w:pPr>
        <w:numPr>
          <w:ilvl w:val="0"/>
          <w:numId w:val="1"/>
        </w:numPr>
        <w:tabs>
          <w:tab w:val="num" w:pos="360"/>
        </w:tabs>
        <w:ind w:left="360"/>
      </w:pPr>
      <w:r>
        <w:t>Hvilket responsformat har spørsmålene</w:t>
      </w:r>
      <w:r w:rsidR="00EC0A6E">
        <w:t>? (sett kryss der det passer)</w:t>
      </w:r>
    </w:p>
    <w:p w:rsidR="00EC0A6E" w:rsidRDefault="00EC0A6E" w:rsidP="00EC0A6E"/>
    <w:p w:rsidR="00EC0A6E" w:rsidRPr="00A728CB" w:rsidRDefault="00EC0A6E" w:rsidP="00EC0A6E">
      <w:pPr>
        <w:rPr>
          <w:lang w:val="nn-NO"/>
        </w:rPr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bookmarkStart w:id="0" w:name="Check1"/>
      <w:r w:rsidRPr="00A728CB">
        <w:rPr>
          <w:lang w:val="nn-NO"/>
        </w:rPr>
        <w:instrText xml:space="preserve"> FORMCHECKBOX </w:instrText>
      </w:r>
      <w:r w:rsidR="00DF2ED1">
        <w:fldChar w:fldCharType="separate"/>
      </w:r>
      <w:r>
        <w:fldChar w:fldCharType="end"/>
      </w:r>
      <w:bookmarkEnd w:id="0"/>
      <w:r w:rsidRPr="00A728CB">
        <w:rPr>
          <w:lang w:val="nn-NO"/>
        </w:rPr>
        <w:t xml:space="preserve">  Semantisk differensial</w:t>
      </w:r>
    </w:p>
    <w:p w:rsidR="00EC0A6E" w:rsidRPr="00A728CB" w:rsidRDefault="00EC0A6E" w:rsidP="00EC0A6E">
      <w:pPr>
        <w:rPr>
          <w:lang w:val="nn-NO"/>
        </w:rPr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A728CB">
        <w:rPr>
          <w:lang w:val="nn-NO"/>
        </w:rPr>
        <w:instrText xml:space="preserve"> FORMCHECKBOX </w:instrText>
      </w:r>
      <w:r w:rsidR="00DF2ED1">
        <w:fldChar w:fldCharType="separate"/>
      </w:r>
      <w:r>
        <w:fldChar w:fldCharType="end"/>
      </w:r>
      <w:r w:rsidRPr="00A728CB">
        <w:rPr>
          <w:lang w:val="nn-NO"/>
        </w:rPr>
        <w:t xml:space="preserve">  </w:t>
      </w:r>
      <w:proofErr w:type="spellStart"/>
      <w:r w:rsidRPr="00A728CB">
        <w:rPr>
          <w:lang w:val="nn-NO"/>
        </w:rPr>
        <w:t>Likert</w:t>
      </w:r>
      <w:proofErr w:type="spellEnd"/>
      <w:r w:rsidRPr="00A728CB">
        <w:rPr>
          <w:lang w:val="nn-NO"/>
        </w:rPr>
        <w:t xml:space="preserve"> skala</w:t>
      </w:r>
    </w:p>
    <w:p w:rsidR="00CA17FF" w:rsidRPr="00A728CB" w:rsidRDefault="00CA17FF" w:rsidP="00CA17FF">
      <w:pPr>
        <w:rPr>
          <w:lang w:val="nn-NO"/>
        </w:rPr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A728CB">
        <w:rPr>
          <w:lang w:val="nn-NO"/>
        </w:rPr>
        <w:instrText xml:space="preserve"> FORMCHECKBOX </w:instrText>
      </w:r>
      <w:r w:rsidR="00DF2ED1">
        <w:fldChar w:fldCharType="separate"/>
      </w:r>
      <w:r>
        <w:fldChar w:fldCharType="end"/>
      </w:r>
      <w:r w:rsidRPr="00A728CB">
        <w:rPr>
          <w:lang w:val="nn-NO"/>
        </w:rPr>
        <w:t xml:space="preserve">  Visuell-analog skala</w:t>
      </w:r>
    </w:p>
    <w:p w:rsidR="00CA17FF" w:rsidRPr="00A728CB" w:rsidRDefault="00CA17FF" w:rsidP="00EC0A6E">
      <w:pPr>
        <w:rPr>
          <w:lang w:val="nn-NO"/>
        </w:rPr>
      </w:pPr>
    </w:p>
    <w:p w:rsidR="00EC0A6E" w:rsidRDefault="00297AFA" w:rsidP="00A728CB">
      <w:pPr>
        <w:pStyle w:val="Listeavsnitt"/>
        <w:numPr>
          <w:ilvl w:val="0"/>
          <w:numId w:val="1"/>
        </w:numPr>
        <w:tabs>
          <w:tab w:val="clear" w:pos="644"/>
          <w:tab w:val="num" w:pos="426"/>
        </w:tabs>
        <w:ind w:hanging="644"/>
      </w:pPr>
      <w:r>
        <w:t>Hva menes med ”parallelle målinger”</w:t>
      </w:r>
      <w:r w:rsidR="00E82BB8">
        <w:t>?</w:t>
      </w:r>
    </w:p>
    <w:p w:rsidR="00297AFA" w:rsidRDefault="00297AFA" w:rsidP="00EC0A6E"/>
    <w:p w:rsidR="006E7F20" w:rsidRDefault="002758EA" w:rsidP="009737E1">
      <w:pPr>
        <w:numPr>
          <w:ilvl w:val="0"/>
          <w:numId w:val="1"/>
        </w:numPr>
        <w:tabs>
          <w:tab w:val="clear" w:pos="644"/>
          <w:tab w:val="num" w:pos="426"/>
        </w:tabs>
        <w:ind w:left="426" w:hanging="426"/>
      </w:pPr>
      <w:r>
        <w:t>Er noen</w:t>
      </w:r>
      <w:r w:rsidR="006E7F20">
        <w:t xml:space="preserve"> av spørsmålene ”snudd” i forhold til de andre (dvs. betyr en høy skåre på noen av spørsmålene det motsatte av hva det betyr på andre)?</w:t>
      </w:r>
    </w:p>
    <w:p w:rsidR="00EC0A6E" w:rsidRDefault="00EC0A6E" w:rsidP="00EC0A6E"/>
    <w:p w:rsidR="00EC0A6E" w:rsidRDefault="00EC0A6E" w:rsidP="00EC0A6E">
      <w:r>
        <w:t>Hvis ja, skriv opp hvilke (nr. på spørsmål):_________________________________________</w:t>
      </w:r>
    </w:p>
    <w:p w:rsidR="00EC0A6E" w:rsidRDefault="00EC0A6E" w:rsidP="00EC0A6E"/>
    <w:p w:rsidR="00381546" w:rsidRPr="00120F9B" w:rsidRDefault="00337736" w:rsidP="00A728CB">
      <w:pPr>
        <w:pStyle w:val="Listeavsnitt"/>
        <w:numPr>
          <w:ilvl w:val="0"/>
          <w:numId w:val="1"/>
        </w:numPr>
        <w:tabs>
          <w:tab w:val="clear" w:pos="644"/>
          <w:tab w:val="num" w:pos="426"/>
        </w:tabs>
        <w:ind w:left="426" w:hanging="426"/>
      </w:pPr>
      <w:r>
        <w:t>Hvordan</w:t>
      </w:r>
      <w:r w:rsidR="00381546" w:rsidRPr="00120F9B">
        <w:t xml:space="preserve"> </w:t>
      </w:r>
      <w:r w:rsidR="00381546">
        <w:t>kan man lage et ”samlet mål”/sumskåre for disse spørsmålene</w:t>
      </w:r>
      <w:r w:rsidR="00381546" w:rsidRPr="00120F9B">
        <w:t>? Hva ville eventuelt en ”sumskåre” være et uttrykk for?</w:t>
      </w:r>
      <w:r w:rsidR="00381546">
        <w:t xml:space="preserve"> Og – hva er maksimalt oppnåelig sumskåre en person kan ha?</w:t>
      </w:r>
    </w:p>
    <w:p w:rsidR="00297AFA" w:rsidRDefault="00297AFA" w:rsidP="000E6C0F"/>
    <w:p w:rsidR="000E6C0F" w:rsidRPr="00C1168B" w:rsidRDefault="000E6C0F" w:rsidP="000E6C0F">
      <w:pPr>
        <w:rPr>
          <w:b/>
        </w:rPr>
      </w:pPr>
      <w:r>
        <w:br w:type="page"/>
      </w:r>
      <w:r w:rsidR="00C1168B" w:rsidRPr="00C1168B">
        <w:rPr>
          <w:b/>
        </w:rPr>
        <w:lastRenderedPageBreak/>
        <w:t>OPPGAVE 2 BEREGNING AV SPLIT-HALF RELIABILITET</w:t>
      </w:r>
    </w:p>
    <w:p w:rsidR="00806AFB" w:rsidRDefault="00806AFB" w:rsidP="000E6C0F"/>
    <w:p w:rsidR="00806AFB" w:rsidRPr="00A728CB" w:rsidRDefault="00566AF4" w:rsidP="000E6C0F">
      <w:pPr>
        <w:rPr>
          <w:lang w:val="en-US"/>
        </w:rPr>
      </w:pPr>
      <w:r w:rsidRPr="00A728CB">
        <w:rPr>
          <w:lang w:val="en-US"/>
        </w:rPr>
        <w:t xml:space="preserve">a) </w:t>
      </w:r>
      <w:r w:rsidR="00806AFB" w:rsidRPr="00A728CB">
        <w:rPr>
          <w:lang w:val="en-US"/>
        </w:rPr>
        <w:t xml:space="preserve">Split-half </w:t>
      </w:r>
      <w:proofErr w:type="spellStart"/>
      <w:r w:rsidR="00806AFB" w:rsidRPr="00A728CB">
        <w:rPr>
          <w:lang w:val="en-US"/>
        </w:rPr>
        <w:t>reliabilitet</w:t>
      </w:r>
      <w:proofErr w:type="spellEnd"/>
      <w:r w:rsidR="00806AFB" w:rsidRPr="00A728CB">
        <w:rPr>
          <w:lang w:val="en-US"/>
        </w:rPr>
        <w:t xml:space="preserve"> </w:t>
      </w:r>
      <w:proofErr w:type="spellStart"/>
      <w:r w:rsidR="00806AFB" w:rsidRPr="00A728CB">
        <w:rPr>
          <w:lang w:val="en-US"/>
        </w:rPr>
        <w:t>er</w:t>
      </w:r>
      <w:proofErr w:type="spellEnd"/>
      <w:r w:rsidR="00806AFB" w:rsidRPr="00A728CB">
        <w:rPr>
          <w:lang w:val="en-US"/>
        </w:rPr>
        <w:t>:</w:t>
      </w:r>
    </w:p>
    <w:p w:rsidR="00806AFB" w:rsidRPr="00A728CB" w:rsidRDefault="00806AFB" w:rsidP="000E6C0F">
      <w:pPr>
        <w:rPr>
          <w:lang w:val="en-US"/>
        </w:rPr>
      </w:pPr>
    </w:p>
    <w:p w:rsidR="00806AFB" w:rsidRDefault="00806AFB" w:rsidP="002E5F6B">
      <w:pPr>
        <w:ind w:left="426" w:hanging="426"/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>
        <w:instrText xml:space="preserve"> FORMCHECKBOX </w:instrText>
      </w:r>
      <w:r w:rsidR="00DF2ED1">
        <w:fldChar w:fldCharType="separate"/>
      </w:r>
      <w:r>
        <w:fldChar w:fldCharType="end"/>
      </w:r>
      <w:r>
        <w:t xml:space="preserve">  Korrelasjonen mellom </w:t>
      </w:r>
      <w:r w:rsidR="00381546">
        <w:t xml:space="preserve">to målinger </w:t>
      </w:r>
      <w:r w:rsidR="007775B5">
        <w:t xml:space="preserve">på forskjellig tidspunkt </w:t>
      </w:r>
      <w:r w:rsidR="00381546">
        <w:t>av</w:t>
      </w:r>
      <w:r>
        <w:t xml:space="preserve"> </w:t>
      </w:r>
      <w:r w:rsidR="00381546">
        <w:t xml:space="preserve">sumskåren av de </w:t>
      </w:r>
      <w:r>
        <w:t>åtte spørsmålene</w:t>
      </w:r>
      <w:r w:rsidR="007775B5">
        <w:t>, korrigert for antall spørsmål i skalaen</w:t>
      </w:r>
      <w:r>
        <w:t xml:space="preserve"> </w:t>
      </w:r>
    </w:p>
    <w:p w:rsidR="00806AFB" w:rsidRDefault="00806AFB" w:rsidP="00CC02AB">
      <w:pPr>
        <w:ind w:left="426" w:hanging="426"/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>
        <w:instrText xml:space="preserve"> FORMCHECKBOX </w:instrText>
      </w:r>
      <w:r w:rsidR="00DF2ED1">
        <w:fldChar w:fldCharType="separate"/>
      </w:r>
      <w:r>
        <w:fldChar w:fldCharType="end"/>
      </w:r>
      <w:r>
        <w:t xml:space="preserve">  </w:t>
      </w:r>
      <w:r w:rsidR="00381546">
        <w:t xml:space="preserve">Den </w:t>
      </w:r>
      <w:r w:rsidR="005C2579">
        <w:t>gjennomsnittlige</w:t>
      </w:r>
      <w:r>
        <w:t xml:space="preserve"> korrelasjon</w:t>
      </w:r>
      <w:r w:rsidR="00381546">
        <w:t>en</w:t>
      </w:r>
      <w:r>
        <w:t xml:space="preserve"> mellom alle de åtte spørsmålene</w:t>
      </w:r>
      <w:r w:rsidR="007775B5">
        <w:t xml:space="preserve"> korrigert for antall spørsmål i skalaen</w:t>
      </w:r>
    </w:p>
    <w:p w:rsidR="00806AFB" w:rsidRDefault="00806AFB" w:rsidP="00CC02AB">
      <w:pPr>
        <w:ind w:left="426" w:hanging="426"/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>
        <w:instrText xml:space="preserve"> FORMCHECKBOX </w:instrText>
      </w:r>
      <w:r w:rsidR="00DF2ED1">
        <w:fldChar w:fldCharType="separate"/>
      </w:r>
      <w:r>
        <w:fldChar w:fldCharType="end"/>
      </w:r>
      <w:r>
        <w:t xml:space="preserve">  Korrelasjonen mellom sumskåren av to halvdeler av de åtte spørsmålene</w:t>
      </w:r>
      <w:r w:rsidR="007775B5">
        <w:t>, korrigert for antall spørsmål i skalaen</w:t>
      </w:r>
    </w:p>
    <w:p w:rsidR="00806AFB" w:rsidRDefault="00806AFB" w:rsidP="000E6C0F"/>
    <w:p w:rsidR="00381546" w:rsidRDefault="00381546" w:rsidP="000E6C0F"/>
    <w:p w:rsidR="00566AF4" w:rsidRDefault="00566AF4" w:rsidP="000E6C0F">
      <w:r>
        <w:t xml:space="preserve">b) </w:t>
      </w:r>
      <w:r w:rsidR="00A929F3">
        <w:t xml:space="preserve">Før du kan beregne </w:t>
      </w:r>
      <w:r w:rsidR="00331811">
        <w:t xml:space="preserve">split-half </w:t>
      </w:r>
      <w:r w:rsidR="00A929F3">
        <w:t>reliabiliteten til de 8 s</w:t>
      </w:r>
      <w:r w:rsidR="00331811">
        <w:t xml:space="preserve">pørsmålene er det svært viktig at du husker å gjøre en ting – hva er det? </w:t>
      </w:r>
    </w:p>
    <w:p w:rsidR="00566AF4" w:rsidRDefault="00566AF4" w:rsidP="000E6C0F"/>
    <w:p w:rsidR="00566AF4" w:rsidRDefault="00566AF4" w:rsidP="000E6C0F">
      <w:r>
        <w:t>______________________________________________________________</w:t>
      </w:r>
    </w:p>
    <w:p w:rsidR="00A929F3" w:rsidRDefault="00CC6E41" w:rsidP="000E6C0F">
      <w:r>
        <w:sym w:font="Wingdings" w:char="F0E8"/>
      </w:r>
      <w:r>
        <w:t xml:space="preserve"> </w:t>
      </w:r>
      <w:r w:rsidR="00331811">
        <w:t>(</w:t>
      </w:r>
      <w:r w:rsidR="007802EE">
        <w:t>R</w:t>
      </w:r>
      <w:r w:rsidR="00566AF4">
        <w:t xml:space="preserve">iktig </w:t>
      </w:r>
      <w:r w:rsidR="00331811">
        <w:t>svar nederst på denne siden</w:t>
      </w:r>
      <w:r w:rsidR="00BA40AE">
        <w:t xml:space="preserve"> – </w:t>
      </w:r>
      <w:r w:rsidR="00BA40AE" w:rsidRPr="007775B5">
        <w:rPr>
          <w:b/>
        </w:rPr>
        <w:t>gå til side</w:t>
      </w:r>
      <w:r w:rsidR="00343CA9" w:rsidRPr="007775B5">
        <w:rPr>
          <w:b/>
        </w:rPr>
        <w:t xml:space="preserve"> </w:t>
      </w:r>
      <w:r w:rsidR="00F32C3D" w:rsidRPr="007775B5">
        <w:rPr>
          <w:b/>
        </w:rPr>
        <w:t>7</w:t>
      </w:r>
      <w:r w:rsidR="00BA40AE" w:rsidRPr="007775B5">
        <w:rPr>
          <w:b/>
        </w:rPr>
        <w:t xml:space="preserve"> etter at du har svart på spørsmålet for videre instrukser</w:t>
      </w:r>
      <w:r w:rsidR="00331811">
        <w:t>)</w:t>
      </w:r>
    </w:p>
    <w:p w:rsidR="00331811" w:rsidRDefault="00331811" w:rsidP="000E6C0F"/>
    <w:p w:rsidR="00381546" w:rsidRDefault="00243201" w:rsidP="000E6C0F">
      <w:r>
        <w:t xml:space="preserve">c) </w:t>
      </w:r>
      <w:r w:rsidR="00381546">
        <w:t xml:space="preserve">Beregning av split-half reliabilitet for første måling </w:t>
      </w:r>
      <w:r w:rsidR="009737E1">
        <w:t>av de åtte spørsmålene med SPSS:</w:t>
      </w:r>
    </w:p>
    <w:p w:rsidR="005760CA" w:rsidRDefault="005760CA" w:rsidP="000E6C0F"/>
    <w:p w:rsidR="00381546" w:rsidRDefault="00381546" w:rsidP="000E6C0F">
      <w:r>
        <w:t>Gå inn og velg</w:t>
      </w:r>
      <w:r w:rsidR="00CA5C45">
        <w:t xml:space="preserve"> «</w:t>
      </w:r>
      <w:proofErr w:type="spellStart"/>
      <w:r w:rsidR="00CA5C45">
        <w:t>Analyze</w:t>
      </w:r>
      <w:proofErr w:type="spellEnd"/>
      <w:r w:rsidR="00CA5C45">
        <w:t>», «</w:t>
      </w:r>
      <w:proofErr w:type="spellStart"/>
      <w:r w:rsidR="00CA5C45">
        <w:t>Scale</w:t>
      </w:r>
      <w:proofErr w:type="spellEnd"/>
      <w:r w:rsidR="00CA5C45">
        <w:t>», og «</w:t>
      </w:r>
      <w:proofErr w:type="spellStart"/>
      <w:r w:rsidR="00CA5C45">
        <w:t>Reliability</w:t>
      </w:r>
      <w:proofErr w:type="spellEnd"/>
      <w:r w:rsidR="00CA5C45">
        <w:t xml:space="preserve"> </w:t>
      </w:r>
      <w:proofErr w:type="spellStart"/>
      <w:r w:rsidR="00CA5C45">
        <w:t>analysis</w:t>
      </w:r>
      <w:proofErr w:type="spellEnd"/>
      <w:r w:rsidR="00CA5C45">
        <w:t>».</w:t>
      </w:r>
    </w:p>
    <w:p w:rsidR="000E6C0F" w:rsidRDefault="000E6C0F" w:rsidP="000E6C0F"/>
    <w:p w:rsidR="00943019" w:rsidRDefault="000A176E" w:rsidP="00E06F33">
      <w:r>
        <w:rPr>
          <w:noProof/>
          <w:lang w:eastAsia="zh-CN"/>
        </w:rPr>
        <w:drawing>
          <wp:inline distT="0" distB="0" distL="0" distR="0">
            <wp:extent cx="2752725" cy="2124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9" t="10677" r="36346" b="44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019" w:rsidRDefault="00943019" w:rsidP="00E06F33"/>
    <w:p w:rsidR="00943019" w:rsidRDefault="00243201" w:rsidP="00E06F33">
      <w:r>
        <w:t xml:space="preserve">Velg alle spørsmålene som ble stilt ved tidspunkt 1 – NB – ikke glem å bytte ut to av de opprinnelige spørsmålene med to av de </w:t>
      </w:r>
      <w:proofErr w:type="spellStart"/>
      <w:r>
        <w:t>rekodede</w:t>
      </w:r>
      <w:proofErr w:type="spellEnd"/>
      <w:r>
        <w:t>. Under Model velger du ”Split-half”</w:t>
      </w:r>
      <w:r w:rsidR="009737E1">
        <w:t>.</w:t>
      </w:r>
    </w:p>
    <w:p w:rsidR="00243201" w:rsidRDefault="00243201" w:rsidP="00E06F33"/>
    <w:p w:rsidR="00243201" w:rsidRDefault="000A176E" w:rsidP="00E06F33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1772920</wp:posOffset>
                </wp:positionV>
                <wp:extent cx="3053080" cy="800100"/>
                <wp:effectExtent l="9525" t="10795" r="13970" b="8255"/>
                <wp:wrapNone/>
                <wp:docPr id="40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308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2D23" w:rsidRPr="00566AF4" w:rsidRDefault="00622D23" w:rsidP="00C116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66AF4">
                              <w:rPr>
                                <w:sz w:val="20"/>
                                <w:szCs w:val="20"/>
                              </w:rPr>
                              <w:t>Du må REKODE (dvs. ”Snu”) noen av spørsmålene slik at en høy skåre betyr det samme på alle spørsmålene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. Spørsmål 3 og 7 må i dette tilfellet ”snus”, dvs.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rekodes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,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før vi gjennomfører reliabilitets-analysen.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margin-left:252pt;margin-top:139.6pt;width:240.4pt;height:6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">
                <v:textbox style="layout-flow:vertical">
                  <w:txbxContent>
                    <w:p w:rsidR="00622D23" w:rsidRPr="00566AF4" w:rsidRDefault="00622D23" w:rsidP="00C1168B">
                      <w:pPr>
                        <w:rPr>
                          <w:sz w:val="20"/>
                          <w:szCs w:val="20"/>
                        </w:rPr>
                      </w:pPr>
                      <w:r w:rsidRPr="00566AF4">
                        <w:rPr>
                          <w:sz w:val="20"/>
                          <w:szCs w:val="20"/>
                        </w:rPr>
                        <w:t>Du må REKODE (dvs. ”Snu”) noen av spørsmålene slik at en høy skåre betyr det samme på alle spørsmålene</w:t>
                      </w:r>
                      <w:r>
                        <w:rPr>
                          <w:sz w:val="20"/>
                          <w:szCs w:val="20"/>
                        </w:rPr>
                        <w:t xml:space="preserve">. Spørsmål 3 og 7 må i dette tilfellet ”snus”, dvs. </w:t>
                      </w: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rekodes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,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før vi gjennomfører reliabilitets-analysen.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401320</wp:posOffset>
                </wp:positionV>
                <wp:extent cx="1143000" cy="685800"/>
                <wp:effectExtent l="38100" t="58420" r="9525" b="8255"/>
                <wp:wrapNone/>
                <wp:docPr id="39" name="Lin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43000" cy="685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2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5pt,31.6pt" to="315pt,8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">
                <v:stroke endarrow="block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858520</wp:posOffset>
                </wp:positionV>
                <wp:extent cx="2400300" cy="685800"/>
                <wp:effectExtent l="28575" t="10795" r="9525" b="55880"/>
                <wp:wrapNone/>
                <wp:docPr id="38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00300" cy="685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pt,67.6pt" to="315pt,1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">
                <v:stroke endarrow="block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515620</wp:posOffset>
                </wp:positionV>
                <wp:extent cx="1714500" cy="457200"/>
                <wp:effectExtent l="28575" t="10795" r="9525" b="55880"/>
                <wp:wrapNone/>
                <wp:docPr id="37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14500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pt,40.6pt" to="297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">
                <v:stroke endarrow="block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401320</wp:posOffset>
                </wp:positionV>
                <wp:extent cx="2286000" cy="800100"/>
                <wp:effectExtent l="9525" t="10795" r="9525" b="8255"/>
                <wp:wrapNone/>
                <wp:docPr id="36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2D23" w:rsidRDefault="00622D23" w:rsidP="00243201">
                            <w:pPr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Velg spørsmålene for tidspunkt 1 (førmåling)</w:t>
                            </w:r>
                          </w:p>
                          <w:p w:rsidR="00622D23" w:rsidRDefault="002758EA" w:rsidP="00243201">
                            <w:pPr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V</w:t>
                            </w:r>
                            <w:r w:rsidR="00622D23">
                              <w:t>elg ”Split-half”</w:t>
                            </w:r>
                          </w:p>
                          <w:p w:rsidR="00622D23" w:rsidRDefault="002758EA" w:rsidP="00243201">
                            <w:pPr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K</w:t>
                            </w:r>
                            <w:r w:rsidR="00622D23">
                              <w:t>likk 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27" type="#_x0000_t202" style="position:absolute;margin-left:297pt;margin-top:31.6pt;width:180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">
                <v:textbox>
                  <w:txbxContent>
                    <w:p w:rsidR="00622D23" w:rsidRDefault="00622D23" w:rsidP="00243201">
                      <w:pPr>
                        <w:numPr>
                          <w:ilvl w:val="0"/>
                          <w:numId w:val="4"/>
                        </w:numPr>
                      </w:pPr>
                      <w:r>
                        <w:t>Velg spørsmålene for tidspunkt 1 (førmåling)</w:t>
                      </w:r>
                    </w:p>
                    <w:p w:rsidR="00622D23" w:rsidRDefault="002758EA" w:rsidP="00243201">
                      <w:pPr>
                        <w:numPr>
                          <w:ilvl w:val="0"/>
                          <w:numId w:val="4"/>
                        </w:numPr>
                      </w:pPr>
                      <w:r>
                        <w:t>V</w:t>
                      </w:r>
                      <w:r w:rsidR="00622D23">
                        <w:t>elg ”Split-half”</w:t>
                      </w:r>
                    </w:p>
                    <w:p w:rsidR="00622D23" w:rsidRDefault="002758EA" w:rsidP="00243201">
                      <w:pPr>
                        <w:numPr>
                          <w:ilvl w:val="0"/>
                          <w:numId w:val="4"/>
                        </w:numPr>
                      </w:pPr>
                      <w:r>
                        <w:t>K</w:t>
                      </w:r>
                      <w:r w:rsidR="00622D23">
                        <w:t>likk 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>
            <wp:extent cx="2971800" cy="2028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3" t="26372" r="44244" b="33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546" w:rsidRDefault="00423606" w:rsidP="00E06F33">
      <w:r>
        <w:lastRenderedPageBreak/>
        <w:t xml:space="preserve">d) </w:t>
      </w:r>
      <w:r w:rsidR="00243201">
        <w:t xml:space="preserve">Hvilke spørsmål inngår i de to halvdelene? </w:t>
      </w:r>
    </w:p>
    <w:p w:rsidR="00696700" w:rsidRDefault="00696700" w:rsidP="00E06F33"/>
    <w:p w:rsidR="00243201" w:rsidRDefault="00243201" w:rsidP="00E06F33">
      <w:r>
        <w:t>Halvdel 1:</w:t>
      </w:r>
      <w:r w:rsidR="00696700">
        <w:t>_____________________________</w:t>
      </w:r>
    </w:p>
    <w:p w:rsidR="00696700" w:rsidRDefault="00696700" w:rsidP="00E06F33"/>
    <w:p w:rsidR="00243201" w:rsidRDefault="00243201" w:rsidP="00E06F33">
      <w:r>
        <w:t>Halvdel 2:</w:t>
      </w:r>
      <w:r w:rsidR="00696700">
        <w:t>______________________________</w:t>
      </w:r>
    </w:p>
    <w:p w:rsidR="00243201" w:rsidRDefault="00243201" w:rsidP="00E06F33"/>
    <w:p w:rsidR="00243201" w:rsidRDefault="00243201" w:rsidP="00E06F33"/>
    <w:p w:rsidR="00243201" w:rsidRDefault="00423606" w:rsidP="00E06F33">
      <w:r>
        <w:t xml:space="preserve">e) </w:t>
      </w:r>
      <w:r w:rsidR="00243201">
        <w:t xml:space="preserve">Hva </w:t>
      </w:r>
      <w:r w:rsidR="0022195B">
        <w:t>blir</w:t>
      </w:r>
      <w:r w:rsidR="00243201">
        <w:t xml:space="preserve"> korrelasjonen mellom de to halvdelene</w:t>
      </w:r>
      <w:r w:rsidR="0022195B">
        <w:t>?</w:t>
      </w:r>
      <w:r w:rsidR="00696700">
        <w:t xml:space="preserve"> </w:t>
      </w:r>
      <w:r w:rsidR="0022195B">
        <w:t>Er denne</w:t>
      </w:r>
      <w:r w:rsidR="00696700">
        <w:t xml:space="preserve"> </w:t>
      </w:r>
      <w:r w:rsidR="0022195B">
        <w:t>det endelige målet på reliabilitet vi bruker</w:t>
      </w:r>
      <w:r w:rsidR="00696700">
        <w:t>?</w:t>
      </w:r>
    </w:p>
    <w:p w:rsidR="00696700" w:rsidRDefault="00696700" w:rsidP="00E06F33"/>
    <w:p w:rsidR="00696700" w:rsidRDefault="00696700" w:rsidP="00E06F33"/>
    <w:p w:rsidR="00696700" w:rsidRDefault="00696700" w:rsidP="00E06F33">
      <w:r>
        <w:t>___________________________________________________________________________</w:t>
      </w:r>
    </w:p>
    <w:p w:rsidR="00243201" w:rsidRDefault="00243201" w:rsidP="00E06F33"/>
    <w:p w:rsidR="00243201" w:rsidRDefault="00243201" w:rsidP="00E06F33"/>
    <w:p w:rsidR="00423606" w:rsidRDefault="00423606" w:rsidP="00E06F33">
      <w:r>
        <w:t xml:space="preserve">f) Hva </w:t>
      </w:r>
      <w:r w:rsidR="0022195B">
        <w:t xml:space="preserve">er </w:t>
      </w:r>
      <w:proofErr w:type="spellStart"/>
      <w:r w:rsidR="0022195B">
        <w:t>Spearman</w:t>
      </w:r>
      <w:proofErr w:type="spellEnd"/>
      <w:r w:rsidR="0022195B">
        <w:t xml:space="preserve">-Brown </w:t>
      </w:r>
      <w:r w:rsidR="005C2579">
        <w:t>korrigering</w:t>
      </w:r>
      <w:r w:rsidR="0022195B">
        <w:t xml:space="preserve"> og hva </w:t>
      </w:r>
      <w:r>
        <w:t xml:space="preserve">blir </w:t>
      </w:r>
      <w:r w:rsidR="0022195B">
        <w:t>split-half reliabiliteten</w:t>
      </w:r>
      <w:r>
        <w:t xml:space="preserve"> til skalaen </w:t>
      </w:r>
      <w:r w:rsidR="0022195B">
        <w:t>hvis vi bruker denne korreksjonen</w:t>
      </w:r>
      <w:r>
        <w:t>? Du kan bruke denne formelen hvis du vil regne ut dette for hånd:</w:t>
      </w:r>
    </w:p>
    <w:p w:rsidR="00423606" w:rsidRDefault="00423606" w:rsidP="00E06F33"/>
    <w:p w:rsidR="00423606" w:rsidRDefault="0022195B" w:rsidP="00E06F33">
      <w:r w:rsidRPr="00423606">
        <w:rPr>
          <w:position w:val="-28"/>
        </w:rPr>
        <w:object w:dxaOrig="198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9pt;height:33pt" o:ole="">
            <v:imagedata r:id="rId11" o:title=""/>
          </v:shape>
          <o:OLEObject Type="Embed" ProgID="Equation.3" ShapeID="_x0000_i1025" DrawAspect="Content" ObjectID="_1514976737" r:id="rId12"/>
        </w:object>
      </w:r>
      <w:r>
        <w:t xml:space="preserve">, der </w:t>
      </w:r>
      <w:r w:rsidRPr="0022195B">
        <w:rPr>
          <w:i/>
        </w:rPr>
        <w:t>r</w:t>
      </w:r>
      <w:r>
        <w:t xml:space="preserve"> er korrelasjonen mellom de to halvdelene</w:t>
      </w:r>
      <w:r w:rsidR="00A728CB">
        <w:t>.</w:t>
      </w:r>
    </w:p>
    <w:p w:rsidR="0022195B" w:rsidRDefault="0022195B" w:rsidP="00E06F33"/>
    <w:p w:rsidR="0022195B" w:rsidRDefault="0022195B" w:rsidP="00E06F33"/>
    <w:p w:rsidR="0022195B" w:rsidRDefault="0022195B" w:rsidP="00E06F33">
      <w:r>
        <w:t xml:space="preserve">Reliabiliteten etter </w:t>
      </w:r>
      <w:proofErr w:type="spellStart"/>
      <w:r>
        <w:t>Spearman</w:t>
      </w:r>
      <w:proofErr w:type="spellEnd"/>
      <w:r>
        <w:t>-Brown korreksjon blir:_________________________________</w:t>
      </w:r>
    </w:p>
    <w:p w:rsidR="00423606" w:rsidRDefault="00423606" w:rsidP="00E06F33"/>
    <w:p w:rsidR="00423606" w:rsidRDefault="00423606" w:rsidP="00E06F33">
      <w:r w:rsidRPr="00423606">
        <w:rPr>
          <w:position w:val="-10"/>
        </w:rPr>
        <w:object w:dxaOrig="180" w:dyaOrig="340">
          <v:shape id="_x0000_i1026" type="#_x0000_t75" style="width:9pt;height:17.4pt" o:ole="">
            <v:imagedata r:id="rId13" o:title=""/>
          </v:shape>
          <o:OLEObject Type="Embed" ProgID="Equation.3" ShapeID="_x0000_i1026" DrawAspect="Content" ObjectID="_1514976738" r:id="rId14"/>
        </w:object>
      </w:r>
    </w:p>
    <w:p w:rsidR="00423606" w:rsidRDefault="00423606" w:rsidP="00E06F33"/>
    <w:p w:rsidR="00243201" w:rsidRDefault="0022195B" w:rsidP="00E06F33">
      <w:r>
        <w:t xml:space="preserve">g) </w:t>
      </w:r>
      <w:r w:rsidR="00243201">
        <w:t>Gjør det samme med målingen på tidspunkt 2</w:t>
      </w:r>
      <w:r w:rsidR="00696700">
        <w:t xml:space="preserve"> (</w:t>
      </w:r>
      <w:proofErr w:type="spellStart"/>
      <w:r w:rsidR="00696700">
        <w:t>ettermåling</w:t>
      </w:r>
      <w:proofErr w:type="spellEnd"/>
      <w:r w:rsidR="00696700">
        <w:t>)</w:t>
      </w:r>
      <w:r w:rsidR="00A728CB">
        <w:t>.</w:t>
      </w:r>
    </w:p>
    <w:p w:rsidR="00696700" w:rsidRDefault="00696700" w:rsidP="00696700"/>
    <w:p w:rsidR="00696700" w:rsidRDefault="00696700" w:rsidP="00696700">
      <w:r>
        <w:t xml:space="preserve">Hvilke spørsmål inngår i de to halvdelene i ettermålingen? </w:t>
      </w:r>
    </w:p>
    <w:p w:rsidR="00696700" w:rsidRDefault="00696700" w:rsidP="00696700"/>
    <w:p w:rsidR="00696700" w:rsidRDefault="00696700" w:rsidP="00696700">
      <w:r>
        <w:t>Halvdel 1:_____________________________</w:t>
      </w:r>
    </w:p>
    <w:p w:rsidR="00696700" w:rsidRDefault="00696700" w:rsidP="00696700"/>
    <w:p w:rsidR="00696700" w:rsidRDefault="00696700" w:rsidP="00696700">
      <w:r>
        <w:t>Halvdel 2:______________________________</w:t>
      </w:r>
    </w:p>
    <w:p w:rsidR="00696700" w:rsidRDefault="00696700" w:rsidP="00696700"/>
    <w:p w:rsidR="00696700" w:rsidRDefault="00696700" w:rsidP="00696700"/>
    <w:p w:rsidR="00696700" w:rsidRDefault="00696700" w:rsidP="00696700">
      <w:r>
        <w:t>Hva er korrelasjonen mellom de to halvdelene?____________________________________</w:t>
      </w:r>
    </w:p>
    <w:p w:rsidR="00696700" w:rsidRDefault="00696700" w:rsidP="00E06F33"/>
    <w:p w:rsidR="0022195B" w:rsidRDefault="0022195B" w:rsidP="0022195B">
      <w:r>
        <w:t xml:space="preserve">Hva er korrelasjonen mellom de to halvdelene etter </w:t>
      </w:r>
      <w:proofErr w:type="spellStart"/>
      <w:r>
        <w:t>Spearman</w:t>
      </w:r>
      <w:proofErr w:type="spellEnd"/>
      <w:r>
        <w:t>-Brown korreksjon?_________</w:t>
      </w:r>
    </w:p>
    <w:p w:rsidR="0022195B" w:rsidRDefault="0022195B" w:rsidP="00E06F33"/>
    <w:p w:rsidR="00243201" w:rsidRDefault="00243201" w:rsidP="00E06F33"/>
    <w:p w:rsidR="00243201" w:rsidRDefault="0022195B" w:rsidP="00E06F33">
      <w:r>
        <w:t xml:space="preserve">h) </w:t>
      </w:r>
      <w:r w:rsidR="00C1168B">
        <w:t>Ser du noen svakheter med å beregne reliabilitet på denne måten?</w:t>
      </w:r>
    </w:p>
    <w:p w:rsidR="00C1168B" w:rsidRDefault="00C1168B" w:rsidP="00E06F33"/>
    <w:p w:rsidR="00C1168B" w:rsidRDefault="00C1168B" w:rsidP="00E06F33"/>
    <w:p w:rsidR="00C1168B" w:rsidRDefault="00C1168B" w:rsidP="00E06F33"/>
    <w:p w:rsidR="00C1168B" w:rsidRDefault="00297AFA" w:rsidP="00C1168B">
      <w:pPr>
        <w:rPr>
          <w:b/>
        </w:rPr>
      </w:pPr>
      <w:r>
        <w:rPr>
          <w:b/>
        </w:rPr>
        <w:br w:type="page"/>
      </w:r>
      <w:r w:rsidR="00C1168B" w:rsidRPr="00C1168B">
        <w:rPr>
          <w:b/>
        </w:rPr>
        <w:lastRenderedPageBreak/>
        <w:t xml:space="preserve">OPPGAVE </w:t>
      </w:r>
      <w:r w:rsidR="00802E11">
        <w:rPr>
          <w:b/>
        </w:rPr>
        <w:t>3</w:t>
      </w:r>
      <w:r w:rsidR="00C1168B" w:rsidRPr="00C1168B">
        <w:rPr>
          <w:b/>
        </w:rPr>
        <w:t xml:space="preserve"> – BEREGNING AV </w:t>
      </w:r>
      <w:r w:rsidR="00843350">
        <w:rPr>
          <w:b/>
        </w:rPr>
        <w:t>RELIABILITET MED CRONBACH’S ALPHA</w:t>
      </w:r>
    </w:p>
    <w:p w:rsidR="000C4694" w:rsidRDefault="000C4694" w:rsidP="00C1168B">
      <w:pPr>
        <w:rPr>
          <w:b/>
        </w:rPr>
      </w:pPr>
    </w:p>
    <w:p w:rsidR="00297AFA" w:rsidRPr="00297AFA" w:rsidRDefault="00297AFA" w:rsidP="00C1168B">
      <w:r w:rsidRPr="005D7B45">
        <w:t>a</w:t>
      </w:r>
      <w:r w:rsidR="00843350">
        <w:t xml:space="preserve">) Hva er </w:t>
      </w:r>
      <w:proofErr w:type="spellStart"/>
      <w:r w:rsidR="0022195B">
        <w:t>C</w:t>
      </w:r>
      <w:r w:rsidRPr="00297AFA">
        <w:t>ronbach’s</w:t>
      </w:r>
      <w:proofErr w:type="spellEnd"/>
      <w:r w:rsidRPr="00297AFA">
        <w:t xml:space="preserve"> </w:t>
      </w:r>
      <w:proofErr w:type="spellStart"/>
      <w:r w:rsidRPr="00297AFA">
        <w:t>alpha</w:t>
      </w:r>
      <w:proofErr w:type="spellEnd"/>
      <w:r w:rsidRPr="00297AFA">
        <w:t xml:space="preserve"> et mål </w:t>
      </w:r>
      <w:r w:rsidR="003A60BF">
        <w:t xml:space="preserve">(estimat) </w:t>
      </w:r>
      <w:r w:rsidRPr="00297AFA">
        <w:t>på? (gi et kort svar)</w:t>
      </w:r>
    </w:p>
    <w:p w:rsidR="00297AFA" w:rsidRDefault="00297AFA" w:rsidP="00C1168B">
      <w:pPr>
        <w:rPr>
          <w:b/>
        </w:rPr>
      </w:pPr>
    </w:p>
    <w:p w:rsidR="00B6281C" w:rsidRPr="00B6281C" w:rsidRDefault="00297AFA" w:rsidP="002758EA">
      <w:r>
        <w:t>b</w:t>
      </w:r>
      <w:r w:rsidR="00B6281C">
        <w:t xml:space="preserve">) </w:t>
      </w:r>
      <w:r w:rsidR="00B6281C" w:rsidRPr="00B6281C">
        <w:t xml:space="preserve">Start først med å beregne </w:t>
      </w:r>
      <w:proofErr w:type="spellStart"/>
      <w:r w:rsidR="00EA6672">
        <w:t>Cronbach’s</w:t>
      </w:r>
      <w:proofErr w:type="spellEnd"/>
      <w:r w:rsidR="00EA6672">
        <w:t xml:space="preserve"> </w:t>
      </w:r>
      <w:proofErr w:type="spellStart"/>
      <w:r w:rsidR="00EA6672">
        <w:t>alpha</w:t>
      </w:r>
      <w:proofErr w:type="spellEnd"/>
      <w:r w:rsidR="00B6281C" w:rsidRPr="00B6281C">
        <w:t xml:space="preserve"> for de åtte spørsmålene ved førmålingen</w:t>
      </w:r>
      <w:r w:rsidR="00B6281C">
        <w:t xml:space="preserve">. Husk at du må bruke de </w:t>
      </w:r>
      <w:proofErr w:type="spellStart"/>
      <w:r w:rsidR="00B6281C">
        <w:t>rekodede</w:t>
      </w:r>
      <w:proofErr w:type="spellEnd"/>
      <w:r w:rsidR="00B6281C">
        <w:t xml:space="preserve"> spørsmålene!</w:t>
      </w:r>
    </w:p>
    <w:p w:rsidR="000C4694" w:rsidRDefault="000C4694" w:rsidP="00C1168B">
      <w:pPr>
        <w:rPr>
          <w:b/>
        </w:rPr>
      </w:pPr>
    </w:p>
    <w:p w:rsidR="000C4694" w:rsidRPr="00B6281C" w:rsidRDefault="000A176E" w:rsidP="00C1168B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4121785</wp:posOffset>
                </wp:positionH>
                <wp:positionV relativeFrom="paragraph">
                  <wp:posOffset>197485</wp:posOffset>
                </wp:positionV>
                <wp:extent cx="167640" cy="1455420"/>
                <wp:effectExtent l="0" t="0" r="60960" b="49530"/>
                <wp:wrapNone/>
                <wp:docPr id="35" name="Lin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" cy="14554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4.55pt,15.55pt" to="337.75pt,1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">
                <v:stroke endarrow="block"/>
              </v:line>
            </w:pict>
          </mc:Fallback>
        </mc:AlternateContent>
      </w:r>
      <w:r w:rsidR="00B6281C">
        <w:t>V</w:t>
      </w:r>
      <w:r w:rsidR="00B6281C" w:rsidRPr="00B6281C">
        <w:t>elg ”</w:t>
      </w:r>
      <w:proofErr w:type="spellStart"/>
      <w:r w:rsidR="00B6281C">
        <w:t>R</w:t>
      </w:r>
      <w:r w:rsidR="00B6281C" w:rsidRPr="00B6281C">
        <w:t>eliability</w:t>
      </w:r>
      <w:proofErr w:type="spellEnd"/>
      <w:r w:rsidR="00B6281C" w:rsidRPr="00B6281C">
        <w:t xml:space="preserve"> </w:t>
      </w:r>
      <w:proofErr w:type="spellStart"/>
      <w:r w:rsidR="00B6281C" w:rsidRPr="00B6281C">
        <w:t>analysis</w:t>
      </w:r>
      <w:proofErr w:type="spellEnd"/>
      <w:r w:rsidR="00B6281C" w:rsidRPr="00B6281C">
        <w:t xml:space="preserve">” igjen, men denne gangen velger du </w:t>
      </w:r>
      <w:r w:rsidR="00B6281C" w:rsidRPr="00B6281C">
        <w:rPr>
          <w:b/>
        </w:rPr>
        <w:t>Alpha</w:t>
      </w:r>
      <w:r w:rsidR="00B6281C" w:rsidRPr="00B6281C">
        <w:t xml:space="preserve"> som </w:t>
      </w:r>
      <w:proofErr w:type="spellStart"/>
      <w:r w:rsidR="00B6281C" w:rsidRPr="00B6281C">
        <w:t>m</w:t>
      </w:r>
      <w:r w:rsidR="00B6281C">
        <w:t>odel</w:t>
      </w:r>
      <w:proofErr w:type="spellEnd"/>
      <w:r w:rsidR="00B6281C" w:rsidRPr="00B6281C">
        <w:t xml:space="preserve"> og ikke ”</w:t>
      </w:r>
      <w:proofErr w:type="spellStart"/>
      <w:r w:rsidR="00B6281C" w:rsidRPr="00B6281C">
        <w:t>split</w:t>
      </w:r>
      <w:proofErr w:type="spellEnd"/>
      <w:r w:rsidR="00B6281C" w:rsidRPr="00B6281C">
        <w:t xml:space="preserve"> half”</w:t>
      </w:r>
      <w:r w:rsidR="002C71B1">
        <w:t>.</w:t>
      </w:r>
    </w:p>
    <w:p w:rsidR="00B6281C" w:rsidRPr="00B6281C" w:rsidRDefault="00B6281C" w:rsidP="00C1168B"/>
    <w:p w:rsidR="00B6281C" w:rsidRPr="00B6281C" w:rsidRDefault="00B6281C" w:rsidP="00C1168B">
      <w:r>
        <w:t>T</w:t>
      </w:r>
      <w:r w:rsidRPr="00B6281C">
        <w:t xml:space="preserve">rykk deretter på knappen </w:t>
      </w:r>
      <w:proofErr w:type="spellStart"/>
      <w:r w:rsidRPr="00B6281C">
        <w:rPr>
          <w:b/>
        </w:rPr>
        <w:t>Statistics</w:t>
      </w:r>
      <w:proofErr w:type="spellEnd"/>
      <w:r>
        <w:t xml:space="preserve"> – her kan du få ut litt mer informasjon</w:t>
      </w:r>
      <w:r w:rsidRPr="00B6281C">
        <w:t xml:space="preserve">. </w:t>
      </w:r>
    </w:p>
    <w:p w:rsidR="00C1168B" w:rsidRPr="00B6281C" w:rsidRDefault="000A176E" w:rsidP="00B6281C">
      <w:pPr>
        <w:jc w:val="right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1938655</wp:posOffset>
                </wp:positionH>
                <wp:positionV relativeFrom="paragraph">
                  <wp:posOffset>67945</wp:posOffset>
                </wp:positionV>
                <wp:extent cx="3467100" cy="981075"/>
                <wp:effectExtent l="0" t="0" r="76200" b="66675"/>
                <wp:wrapNone/>
                <wp:docPr id="34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67100" cy="9810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2.65pt,5.35pt" to="425.65pt,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">
                <v:stroke endarrow="block"/>
              </v:line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>
            <wp:extent cx="2514600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8" t="29021" r="44293" b="39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694" w:rsidRDefault="009737E1" w:rsidP="000C4694">
      <w:pPr>
        <w:tabs>
          <w:tab w:val="left" w:pos="2002"/>
        </w:tabs>
        <w:jc w:val="right"/>
        <w:rPr>
          <w:lang w:val="en-GB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67DB03" wp14:editId="4649DB41">
                <wp:simplePos x="0" y="0"/>
                <wp:positionH relativeFrom="column">
                  <wp:posOffset>1481455</wp:posOffset>
                </wp:positionH>
                <wp:positionV relativeFrom="paragraph">
                  <wp:posOffset>801370</wp:posOffset>
                </wp:positionV>
                <wp:extent cx="1828800" cy="609600"/>
                <wp:effectExtent l="0" t="0" r="76200" b="76200"/>
                <wp:wrapNone/>
                <wp:docPr id="31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0" cy="609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6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65pt,63.1pt" to="260.65pt,1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">
                <v:stroke endarrow="block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6C4F39" wp14:editId="21280963">
                <wp:simplePos x="0" y="0"/>
                <wp:positionH relativeFrom="column">
                  <wp:posOffset>1481455</wp:posOffset>
                </wp:positionH>
                <wp:positionV relativeFrom="paragraph">
                  <wp:posOffset>687070</wp:posOffset>
                </wp:positionV>
                <wp:extent cx="1828800" cy="114300"/>
                <wp:effectExtent l="0" t="0" r="76200" b="95250"/>
                <wp:wrapNone/>
                <wp:docPr id="32" name="Lin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65pt,54.1pt" to="260.65pt,6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">
                <v:stroke endarrow="block"/>
              </v:line>
            </w:pict>
          </mc:Fallback>
        </mc:AlternateContent>
      </w:r>
      <w:r w:rsidR="000A176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FCDFFA" wp14:editId="5B293876">
                <wp:simplePos x="0" y="0"/>
                <wp:positionH relativeFrom="column">
                  <wp:posOffset>1371600</wp:posOffset>
                </wp:positionH>
                <wp:positionV relativeFrom="paragraph">
                  <wp:posOffset>522605</wp:posOffset>
                </wp:positionV>
                <wp:extent cx="1943100" cy="48895"/>
                <wp:effectExtent l="9525" t="55880" r="19050" b="9525"/>
                <wp:wrapNone/>
                <wp:docPr id="33" name="Lin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43100" cy="488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4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41.15pt" to="261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">
                <v:stroke endarrow="block"/>
              </v:line>
            </w:pict>
          </mc:Fallback>
        </mc:AlternateContent>
      </w:r>
      <w:r w:rsidR="000A176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457200</wp:posOffset>
                </wp:positionV>
                <wp:extent cx="1485900" cy="1257300"/>
                <wp:effectExtent l="9525" t="9525" r="9525" b="9525"/>
                <wp:wrapNone/>
                <wp:docPr id="30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2D23" w:rsidRPr="000C4694" w:rsidRDefault="00622D23" w:rsidP="000C4694">
                            <w:r w:rsidRPr="000C4694">
                              <w:t>Kryss av disse tre</w:t>
                            </w:r>
                            <w:r w:rsidR="009737E1">
                              <w:t>.</w:t>
                            </w:r>
                          </w:p>
                          <w:p w:rsidR="00622D23" w:rsidRPr="000C4694" w:rsidRDefault="00622D23" w:rsidP="000C4694">
                            <w:r w:rsidRPr="000C4694">
                              <w:t xml:space="preserve">Trykk </w:t>
                            </w:r>
                            <w:proofErr w:type="spellStart"/>
                            <w:r w:rsidRPr="000C4694">
                              <w:rPr>
                                <w:b/>
                              </w:rPr>
                              <w:t>Continue</w:t>
                            </w:r>
                            <w:proofErr w:type="spellEnd"/>
                            <w:r w:rsidR="009737E1">
                              <w:rPr>
                                <w:b/>
                              </w:rPr>
                              <w:t>.</w:t>
                            </w:r>
                          </w:p>
                          <w:p w:rsidR="00622D23" w:rsidRPr="00C215C7" w:rsidRDefault="00622D23" w:rsidP="000C4694">
                            <w:pPr>
                              <w:rPr>
                                <w:b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GB"/>
                              </w:rPr>
                              <w:t>Og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deretter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r w:rsidRPr="00C215C7">
                              <w:rPr>
                                <w:b/>
                                <w:lang w:val="en-GB"/>
                              </w:rPr>
                              <w:t>OK</w:t>
                            </w:r>
                            <w:r w:rsidR="009737E1">
                              <w:rPr>
                                <w:b/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28" type="#_x0000_t202" style="position:absolute;left:0;text-align:left;margin-left:18pt;margin-top:36pt;width:117pt;height:9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">
                <v:textbox>
                  <w:txbxContent>
                    <w:p w:rsidR="00622D23" w:rsidRPr="000C4694" w:rsidRDefault="00622D23" w:rsidP="000C4694">
                      <w:r w:rsidRPr="000C4694">
                        <w:t>Kryss av disse tre</w:t>
                      </w:r>
                      <w:r w:rsidR="009737E1">
                        <w:t>.</w:t>
                      </w:r>
                    </w:p>
                    <w:p w:rsidR="00622D23" w:rsidRPr="000C4694" w:rsidRDefault="00622D23" w:rsidP="000C4694">
                      <w:r w:rsidRPr="000C4694">
                        <w:t xml:space="preserve">Trykk </w:t>
                      </w:r>
                      <w:proofErr w:type="spellStart"/>
                      <w:r w:rsidRPr="000C4694">
                        <w:rPr>
                          <w:b/>
                        </w:rPr>
                        <w:t>Continue</w:t>
                      </w:r>
                      <w:proofErr w:type="spellEnd"/>
                      <w:r w:rsidR="009737E1">
                        <w:rPr>
                          <w:b/>
                        </w:rPr>
                        <w:t>.</w:t>
                      </w:r>
                    </w:p>
                    <w:p w:rsidR="00622D23" w:rsidRPr="00C215C7" w:rsidRDefault="00622D23" w:rsidP="000C4694">
                      <w:pPr>
                        <w:rPr>
                          <w:b/>
                          <w:lang w:val="en-GB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GB"/>
                        </w:rPr>
                        <w:t>Og</w:t>
                      </w:r>
                      <w:proofErr w:type="spellEnd"/>
                      <w:proofErr w:type="gram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deretter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r w:rsidRPr="00C215C7">
                        <w:rPr>
                          <w:b/>
                          <w:lang w:val="en-GB"/>
                        </w:rPr>
                        <w:t>OK</w:t>
                      </w:r>
                      <w:r w:rsidR="009737E1">
                        <w:rPr>
                          <w:b/>
                          <w:lang w:val="en-GB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A176E">
        <w:rPr>
          <w:noProof/>
          <w:lang w:eastAsia="zh-CN"/>
        </w:rPr>
        <w:drawing>
          <wp:inline distT="0" distB="0" distL="0" distR="0">
            <wp:extent cx="2581275" cy="2219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6" t="23723" r="48267" b="31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694" w:rsidRDefault="000C4694" w:rsidP="000C4694">
      <w:pPr>
        <w:tabs>
          <w:tab w:val="left" w:pos="2002"/>
        </w:tabs>
        <w:jc w:val="right"/>
        <w:rPr>
          <w:lang w:val="en-GB"/>
        </w:rPr>
      </w:pPr>
    </w:p>
    <w:p w:rsidR="000C4694" w:rsidRPr="000C4694" w:rsidRDefault="000C4694" w:rsidP="000C4694">
      <w:pPr>
        <w:tabs>
          <w:tab w:val="left" w:pos="2002"/>
        </w:tabs>
        <w:rPr>
          <w:b/>
        </w:rPr>
      </w:pPr>
      <w:r w:rsidRPr="000C4694">
        <w:rPr>
          <w:b/>
        </w:rPr>
        <w:t>Tolkning av resultatene</w:t>
      </w:r>
    </w:p>
    <w:p w:rsidR="000C4694" w:rsidRPr="000C4694" w:rsidRDefault="000C4694" w:rsidP="000C4694">
      <w:pPr>
        <w:tabs>
          <w:tab w:val="left" w:pos="2002"/>
        </w:tabs>
      </w:pPr>
    </w:p>
    <w:p w:rsidR="000C4694" w:rsidRPr="000C4694" w:rsidRDefault="00B6281C" w:rsidP="000C4694">
      <w:pPr>
        <w:tabs>
          <w:tab w:val="left" w:pos="2002"/>
        </w:tabs>
        <w:rPr>
          <w:sz w:val="22"/>
          <w:szCs w:val="22"/>
        </w:rPr>
      </w:pPr>
      <w:r>
        <w:rPr>
          <w:sz w:val="22"/>
          <w:szCs w:val="22"/>
        </w:rPr>
        <w:t>1</w:t>
      </w:r>
      <w:r w:rsidR="002C71B1">
        <w:rPr>
          <w:sz w:val="22"/>
          <w:szCs w:val="22"/>
        </w:rPr>
        <w:t>.</w:t>
      </w:r>
      <w:r w:rsidR="002C71B1" w:rsidRPr="000C4694">
        <w:rPr>
          <w:sz w:val="22"/>
          <w:szCs w:val="22"/>
        </w:rPr>
        <w:t xml:space="preserve"> Les</w:t>
      </w:r>
      <w:r w:rsidR="000C4694" w:rsidRPr="000C4694">
        <w:rPr>
          <w:sz w:val="22"/>
          <w:szCs w:val="22"/>
        </w:rPr>
        <w:t xml:space="preserve"> resultatutskriften (output) og svar på disse spørsmålene:</w:t>
      </w:r>
    </w:p>
    <w:p w:rsidR="000C4694" w:rsidRPr="000C4694" w:rsidRDefault="000C4694" w:rsidP="000C4694">
      <w:pPr>
        <w:tabs>
          <w:tab w:val="left" w:pos="2002"/>
        </w:tabs>
        <w:rPr>
          <w:sz w:val="22"/>
          <w:szCs w:val="22"/>
        </w:rPr>
      </w:pPr>
    </w:p>
    <w:p w:rsidR="000C4694" w:rsidRPr="000C4694" w:rsidRDefault="00B6281C" w:rsidP="00B6281C">
      <w:pPr>
        <w:tabs>
          <w:tab w:val="left" w:pos="2002"/>
        </w:tabs>
        <w:rPr>
          <w:sz w:val="22"/>
          <w:szCs w:val="22"/>
        </w:rPr>
      </w:pPr>
      <w:r>
        <w:rPr>
          <w:sz w:val="22"/>
          <w:szCs w:val="22"/>
        </w:rPr>
        <w:t>2</w:t>
      </w:r>
      <w:r w:rsidR="002C71B1">
        <w:rPr>
          <w:sz w:val="22"/>
          <w:szCs w:val="22"/>
        </w:rPr>
        <w:t>.</w:t>
      </w:r>
      <w:r w:rsidR="002C71B1" w:rsidRPr="000C4694">
        <w:rPr>
          <w:sz w:val="22"/>
          <w:szCs w:val="22"/>
        </w:rPr>
        <w:t xml:space="preserve"> Hva</w:t>
      </w:r>
      <w:r w:rsidR="000C4694" w:rsidRPr="000C4694">
        <w:rPr>
          <w:sz w:val="22"/>
          <w:szCs w:val="22"/>
        </w:rPr>
        <w:t xml:space="preserve"> er verdien på </w:t>
      </w:r>
      <w:proofErr w:type="spellStart"/>
      <w:r w:rsidR="000C4694" w:rsidRPr="000C4694">
        <w:rPr>
          <w:sz w:val="22"/>
          <w:szCs w:val="22"/>
        </w:rPr>
        <w:t>Cronbach’s</w:t>
      </w:r>
      <w:proofErr w:type="spellEnd"/>
      <w:r w:rsidR="000C4694" w:rsidRPr="000C4694">
        <w:rPr>
          <w:sz w:val="22"/>
          <w:szCs w:val="22"/>
        </w:rPr>
        <w:t xml:space="preserve"> </w:t>
      </w:r>
      <w:proofErr w:type="spellStart"/>
      <w:proofErr w:type="gramStart"/>
      <w:r w:rsidR="000C4694" w:rsidRPr="000C4694">
        <w:rPr>
          <w:sz w:val="22"/>
          <w:szCs w:val="22"/>
        </w:rPr>
        <w:t>alpha</w:t>
      </w:r>
      <w:proofErr w:type="spellEnd"/>
      <w:r w:rsidR="000C4694" w:rsidRPr="000C4694">
        <w:rPr>
          <w:sz w:val="22"/>
          <w:szCs w:val="22"/>
        </w:rPr>
        <w:t>?  _</w:t>
      </w:r>
      <w:proofErr w:type="gramEnd"/>
      <w:r w:rsidR="000C4694" w:rsidRPr="000C4694">
        <w:rPr>
          <w:sz w:val="22"/>
          <w:szCs w:val="22"/>
        </w:rPr>
        <w:t>______</w:t>
      </w:r>
    </w:p>
    <w:p w:rsidR="00B6281C" w:rsidRDefault="00B6281C" w:rsidP="00B6281C">
      <w:pPr>
        <w:tabs>
          <w:tab w:val="left" w:pos="2002"/>
        </w:tabs>
        <w:rPr>
          <w:sz w:val="22"/>
          <w:szCs w:val="22"/>
        </w:rPr>
      </w:pPr>
    </w:p>
    <w:p w:rsidR="00A728CB" w:rsidRDefault="00B6281C" w:rsidP="00B6281C">
      <w:pPr>
        <w:tabs>
          <w:tab w:val="left" w:pos="2002"/>
        </w:tabs>
        <w:rPr>
          <w:sz w:val="22"/>
          <w:szCs w:val="22"/>
        </w:rPr>
      </w:pPr>
      <w:r>
        <w:rPr>
          <w:sz w:val="22"/>
          <w:szCs w:val="22"/>
        </w:rPr>
        <w:t>3.</w:t>
      </w:r>
      <w:r w:rsidR="005760CA">
        <w:rPr>
          <w:sz w:val="22"/>
          <w:szCs w:val="22"/>
        </w:rPr>
        <w:t xml:space="preserve"> </w:t>
      </w:r>
      <w:r w:rsidR="000C4694" w:rsidRPr="000C4694">
        <w:rPr>
          <w:sz w:val="22"/>
          <w:szCs w:val="22"/>
        </w:rPr>
        <w:t>Har noen av spørsmålene en gjennomsnittskåre (</w:t>
      </w:r>
      <w:proofErr w:type="spellStart"/>
      <w:r w:rsidR="000C4694" w:rsidRPr="000C4694">
        <w:rPr>
          <w:sz w:val="22"/>
          <w:szCs w:val="22"/>
        </w:rPr>
        <w:t>mean</w:t>
      </w:r>
      <w:proofErr w:type="spellEnd"/>
      <w:r w:rsidR="000C4694" w:rsidRPr="000C4694">
        <w:rPr>
          <w:sz w:val="22"/>
          <w:szCs w:val="22"/>
        </w:rPr>
        <w:t>) som er langt fra det naturlige midtpunktet?</w:t>
      </w:r>
      <w:r w:rsidR="00A728CB">
        <w:rPr>
          <w:sz w:val="22"/>
          <w:szCs w:val="22"/>
        </w:rPr>
        <w:t xml:space="preserve"> </w:t>
      </w:r>
    </w:p>
    <w:p w:rsidR="000C4694" w:rsidRPr="000C4694" w:rsidRDefault="00A728CB" w:rsidP="00B6281C">
      <w:pPr>
        <w:tabs>
          <w:tab w:val="left" w:pos="2002"/>
        </w:tabs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 w:rsidR="009737E1">
        <w:rPr>
          <w:sz w:val="22"/>
          <w:szCs w:val="22"/>
        </w:rPr>
        <w:t>H</w:t>
      </w:r>
      <w:r w:rsidR="005760CA">
        <w:rPr>
          <w:sz w:val="22"/>
          <w:szCs w:val="22"/>
        </w:rPr>
        <w:t>vilket spørsmål ligger lengst fra det naturlige midtpunktet? _______</w:t>
      </w:r>
    </w:p>
    <w:p w:rsidR="000C4694" w:rsidRPr="000C4694" w:rsidRDefault="000C4694" w:rsidP="000C4694">
      <w:pPr>
        <w:tabs>
          <w:tab w:val="num" w:pos="180"/>
          <w:tab w:val="left" w:pos="2002"/>
        </w:tabs>
        <w:ind w:left="180" w:hanging="180"/>
        <w:rPr>
          <w:sz w:val="22"/>
          <w:szCs w:val="22"/>
        </w:rPr>
      </w:pPr>
    </w:p>
    <w:p w:rsidR="000C4694" w:rsidRPr="000C4694" w:rsidRDefault="00B6281C" w:rsidP="00B6281C">
      <w:pPr>
        <w:tabs>
          <w:tab w:val="left" w:pos="2002"/>
        </w:tabs>
        <w:rPr>
          <w:sz w:val="22"/>
          <w:szCs w:val="22"/>
        </w:rPr>
      </w:pPr>
      <w:r>
        <w:rPr>
          <w:sz w:val="22"/>
          <w:szCs w:val="22"/>
        </w:rPr>
        <w:t>4</w:t>
      </w:r>
      <w:r w:rsidR="002C71B1">
        <w:rPr>
          <w:sz w:val="22"/>
          <w:szCs w:val="22"/>
        </w:rPr>
        <w:t>. Hva</w:t>
      </w:r>
      <w:r w:rsidR="000C4694">
        <w:rPr>
          <w:sz w:val="22"/>
          <w:szCs w:val="22"/>
        </w:rPr>
        <w:t xml:space="preserve"> er den gjennomsnittlig</w:t>
      </w:r>
      <w:r w:rsidR="00A728CB">
        <w:rPr>
          <w:sz w:val="22"/>
          <w:szCs w:val="22"/>
        </w:rPr>
        <w:t>e</w:t>
      </w:r>
      <w:r w:rsidR="000C4694">
        <w:rPr>
          <w:sz w:val="22"/>
          <w:szCs w:val="22"/>
        </w:rPr>
        <w:t xml:space="preserve"> (</w:t>
      </w:r>
      <w:proofErr w:type="spellStart"/>
      <w:r w:rsidR="000C4694" w:rsidRPr="000C4694">
        <w:rPr>
          <w:sz w:val="22"/>
          <w:szCs w:val="22"/>
        </w:rPr>
        <w:t>average</w:t>
      </w:r>
      <w:proofErr w:type="spellEnd"/>
      <w:r w:rsidR="000C4694">
        <w:rPr>
          <w:sz w:val="22"/>
          <w:szCs w:val="22"/>
        </w:rPr>
        <w:t>)</w:t>
      </w:r>
      <w:r w:rsidR="000C4694" w:rsidRPr="000C4694">
        <w:rPr>
          <w:sz w:val="22"/>
          <w:szCs w:val="22"/>
        </w:rPr>
        <w:t xml:space="preserve"> </w:t>
      </w:r>
      <w:proofErr w:type="spellStart"/>
      <w:r w:rsidR="000C4694" w:rsidRPr="000C4694">
        <w:rPr>
          <w:sz w:val="22"/>
          <w:szCs w:val="22"/>
        </w:rPr>
        <w:t>inter</w:t>
      </w:r>
      <w:proofErr w:type="spellEnd"/>
      <w:r w:rsidR="000C4694" w:rsidRPr="000C4694">
        <w:rPr>
          <w:sz w:val="22"/>
          <w:szCs w:val="22"/>
        </w:rPr>
        <w:t xml:space="preserve">-item </w:t>
      </w:r>
      <w:r w:rsidR="000C4694">
        <w:rPr>
          <w:sz w:val="22"/>
          <w:szCs w:val="22"/>
        </w:rPr>
        <w:t>k</w:t>
      </w:r>
      <w:r w:rsidR="000C4694" w:rsidRPr="000C4694">
        <w:rPr>
          <w:sz w:val="22"/>
          <w:szCs w:val="22"/>
        </w:rPr>
        <w:t>orrela</w:t>
      </w:r>
      <w:r w:rsidR="000C4694">
        <w:rPr>
          <w:sz w:val="22"/>
          <w:szCs w:val="22"/>
        </w:rPr>
        <w:t>sjonen</w:t>
      </w:r>
      <w:r w:rsidR="000C4694" w:rsidRPr="000C4694">
        <w:rPr>
          <w:sz w:val="22"/>
          <w:szCs w:val="22"/>
        </w:rPr>
        <w:t>: _________</w:t>
      </w:r>
    </w:p>
    <w:p w:rsidR="00B6281C" w:rsidRDefault="00B6281C" w:rsidP="00B6281C">
      <w:pPr>
        <w:tabs>
          <w:tab w:val="left" w:pos="2002"/>
        </w:tabs>
        <w:rPr>
          <w:sz w:val="22"/>
          <w:szCs w:val="22"/>
        </w:rPr>
      </w:pPr>
    </w:p>
    <w:p w:rsidR="007775B5" w:rsidRDefault="007775B5" w:rsidP="00B6281C">
      <w:pPr>
        <w:tabs>
          <w:tab w:val="left" w:pos="2002"/>
        </w:tabs>
        <w:rPr>
          <w:sz w:val="22"/>
          <w:szCs w:val="22"/>
        </w:rPr>
      </w:pPr>
      <w:r>
        <w:rPr>
          <w:sz w:val="22"/>
          <w:szCs w:val="22"/>
        </w:rPr>
        <w:t>5. Hva er minimum og maksimum korrelasjon mellom de 8 spørsmålene? Min</w:t>
      </w:r>
      <w:r w:rsidR="00A728CB">
        <w:rPr>
          <w:sz w:val="22"/>
          <w:szCs w:val="22"/>
        </w:rPr>
        <w:t xml:space="preserve"> </w:t>
      </w:r>
      <w:r>
        <w:rPr>
          <w:sz w:val="22"/>
          <w:szCs w:val="22"/>
        </w:rPr>
        <w:t>=_____</w:t>
      </w:r>
      <w:r w:rsidR="002C71B1">
        <w:rPr>
          <w:sz w:val="22"/>
          <w:szCs w:val="22"/>
        </w:rPr>
        <w:t>_,</w:t>
      </w:r>
      <w:r>
        <w:rPr>
          <w:sz w:val="22"/>
          <w:szCs w:val="22"/>
        </w:rPr>
        <w:t xml:space="preserve"> maks = ____</w:t>
      </w:r>
    </w:p>
    <w:p w:rsidR="007775B5" w:rsidRDefault="007775B5" w:rsidP="00B6281C">
      <w:pPr>
        <w:tabs>
          <w:tab w:val="left" w:pos="2002"/>
        </w:tabs>
        <w:rPr>
          <w:sz w:val="22"/>
          <w:szCs w:val="22"/>
        </w:rPr>
      </w:pPr>
    </w:p>
    <w:p w:rsidR="000C4694" w:rsidRPr="00A728CB" w:rsidRDefault="007775B5" w:rsidP="00B6281C">
      <w:pPr>
        <w:tabs>
          <w:tab w:val="left" w:pos="2002"/>
        </w:tabs>
        <w:rPr>
          <w:sz w:val="22"/>
          <w:szCs w:val="22"/>
        </w:rPr>
      </w:pPr>
      <w:r>
        <w:rPr>
          <w:sz w:val="22"/>
          <w:szCs w:val="22"/>
        </w:rPr>
        <w:t>6</w:t>
      </w:r>
      <w:r w:rsidR="002C71B1">
        <w:rPr>
          <w:sz w:val="22"/>
          <w:szCs w:val="22"/>
        </w:rPr>
        <w:t>. Har</w:t>
      </w:r>
      <w:r w:rsidR="000C4694">
        <w:rPr>
          <w:sz w:val="22"/>
          <w:szCs w:val="22"/>
        </w:rPr>
        <w:t xml:space="preserve"> noen av spørsmålene en </w:t>
      </w:r>
      <w:r w:rsidR="000C4694" w:rsidRPr="000C4694">
        <w:rPr>
          <w:sz w:val="22"/>
          <w:szCs w:val="22"/>
        </w:rPr>
        <w:t>(</w:t>
      </w:r>
      <w:proofErr w:type="spellStart"/>
      <w:r w:rsidR="000C4694" w:rsidRPr="000C4694">
        <w:rPr>
          <w:sz w:val="22"/>
          <w:szCs w:val="22"/>
        </w:rPr>
        <w:t>corrected</w:t>
      </w:r>
      <w:proofErr w:type="spellEnd"/>
      <w:r w:rsidR="000C4694" w:rsidRPr="000C4694">
        <w:rPr>
          <w:sz w:val="22"/>
          <w:szCs w:val="22"/>
        </w:rPr>
        <w:t xml:space="preserve">) item-total </w:t>
      </w:r>
      <w:proofErr w:type="spellStart"/>
      <w:r w:rsidR="000C4694" w:rsidRPr="000C4694">
        <w:rPr>
          <w:sz w:val="22"/>
          <w:szCs w:val="22"/>
        </w:rPr>
        <w:t>correlation</w:t>
      </w:r>
      <w:proofErr w:type="spellEnd"/>
      <w:r w:rsidR="000C4694" w:rsidRPr="000C4694">
        <w:rPr>
          <w:sz w:val="22"/>
          <w:szCs w:val="22"/>
        </w:rPr>
        <w:t xml:space="preserve"> </w:t>
      </w:r>
      <w:proofErr w:type="gramStart"/>
      <w:r w:rsidR="000C4694" w:rsidRPr="000C4694">
        <w:rPr>
          <w:sz w:val="22"/>
          <w:szCs w:val="22"/>
        </w:rPr>
        <w:t>under .</w:t>
      </w:r>
      <w:proofErr w:type="gramEnd"/>
      <w:r w:rsidR="000C4694" w:rsidRPr="000C4694">
        <w:rPr>
          <w:sz w:val="22"/>
          <w:szCs w:val="22"/>
        </w:rPr>
        <w:t xml:space="preserve">30? </w:t>
      </w:r>
      <w:r w:rsidR="000C4694" w:rsidRPr="00A728CB">
        <w:rPr>
          <w:sz w:val="22"/>
          <w:szCs w:val="22"/>
        </w:rPr>
        <w:t>_________</w:t>
      </w:r>
    </w:p>
    <w:p w:rsidR="000C4694" w:rsidRPr="00A728CB" w:rsidRDefault="000C4694" w:rsidP="000C4694">
      <w:pPr>
        <w:tabs>
          <w:tab w:val="num" w:pos="180"/>
          <w:tab w:val="left" w:pos="2002"/>
        </w:tabs>
        <w:ind w:left="180" w:hanging="180"/>
        <w:rPr>
          <w:sz w:val="22"/>
          <w:szCs w:val="22"/>
        </w:rPr>
      </w:pPr>
    </w:p>
    <w:p w:rsidR="00B6281C" w:rsidRDefault="007775B5" w:rsidP="00B6281C">
      <w:pPr>
        <w:tabs>
          <w:tab w:val="left" w:pos="2002"/>
        </w:tabs>
        <w:rPr>
          <w:sz w:val="22"/>
          <w:szCs w:val="22"/>
        </w:rPr>
      </w:pPr>
      <w:r>
        <w:rPr>
          <w:sz w:val="22"/>
          <w:szCs w:val="22"/>
        </w:rPr>
        <w:t>7</w:t>
      </w:r>
      <w:r w:rsidR="002C71B1">
        <w:rPr>
          <w:sz w:val="22"/>
          <w:szCs w:val="22"/>
        </w:rPr>
        <w:t>. Vil</w:t>
      </w:r>
      <w:r w:rsidR="00297AFA">
        <w:rPr>
          <w:sz w:val="22"/>
          <w:szCs w:val="22"/>
        </w:rPr>
        <w:t xml:space="preserve"> alpha-</w:t>
      </w:r>
      <w:r w:rsidR="000C4694" w:rsidRPr="000C4694">
        <w:rPr>
          <w:sz w:val="22"/>
          <w:szCs w:val="22"/>
        </w:rPr>
        <w:t>koeffisienten øke hvis du utelater noen av spørsmålene fra skalaen?</w:t>
      </w:r>
      <w:r w:rsidR="007802EE">
        <w:rPr>
          <w:sz w:val="22"/>
          <w:szCs w:val="22"/>
        </w:rPr>
        <w:t xml:space="preserve"> </w:t>
      </w:r>
    </w:p>
    <w:p w:rsidR="00B6281C" w:rsidRDefault="00297AFA" w:rsidP="00B6281C">
      <w:pPr>
        <w:tabs>
          <w:tab w:val="left" w:pos="2002"/>
        </w:tabs>
        <w:rPr>
          <w:sz w:val="22"/>
          <w:szCs w:val="22"/>
        </w:rPr>
      </w:pPr>
      <w:r>
        <w:rPr>
          <w:sz w:val="22"/>
          <w:szCs w:val="22"/>
        </w:rPr>
        <w:br w:type="page"/>
      </w:r>
      <w:r w:rsidR="007775B5">
        <w:rPr>
          <w:sz w:val="22"/>
          <w:szCs w:val="22"/>
        </w:rPr>
        <w:lastRenderedPageBreak/>
        <w:t>8</w:t>
      </w:r>
      <w:r w:rsidR="00B6281C">
        <w:rPr>
          <w:sz w:val="22"/>
          <w:szCs w:val="22"/>
        </w:rPr>
        <w:t xml:space="preserve">. Hvis </w:t>
      </w:r>
      <w:r w:rsidR="00622D23">
        <w:rPr>
          <w:sz w:val="22"/>
          <w:szCs w:val="22"/>
        </w:rPr>
        <w:t>du svarte ja på forrige spørsmål</w:t>
      </w:r>
      <w:r w:rsidR="00B6281C">
        <w:rPr>
          <w:sz w:val="22"/>
          <w:szCs w:val="22"/>
        </w:rPr>
        <w:t xml:space="preserve"> – utelat </w:t>
      </w:r>
      <w:r w:rsidR="00622D23">
        <w:rPr>
          <w:sz w:val="22"/>
          <w:szCs w:val="22"/>
        </w:rPr>
        <w:t xml:space="preserve">det ”dårligste” </w:t>
      </w:r>
      <w:proofErr w:type="spellStart"/>
      <w:r w:rsidR="00622D23">
        <w:rPr>
          <w:sz w:val="22"/>
          <w:szCs w:val="22"/>
        </w:rPr>
        <w:t>item</w:t>
      </w:r>
      <w:r w:rsidR="00A728CB">
        <w:rPr>
          <w:sz w:val="22"/>
          <w:szCs w:val="22"/>
        </w:rPr>
        <w:t>et</w:t>
      </w:r>
      <w:proofErr w:type="spellEnd"/>
      <w:r w:rsidR="005760CA">
        <w:rPr>
          <w:sz w:val="22"/>
          <w:szCs w:val="22"/>
        </w:rPr>
        <w:t xml:space="preserve"> </w:t>
      </w:r>
      <w:r w:rsidR="00622D23">
        <w:rPr>
          <w:sz w:val="22"/>
          <w:szCs w:val="22"/>
        </w:rPr>
        <w:t>(spørsmål</w:t>
      </w:r>
      <w:r w:rsidR="005760CA">
        <w:rPr>
          <w:sz w:val="22"/>
          <w:szCs w:val="22"/>
        </w:rPr>
        <w:t>et</w:t>
      </w:r>
      <w:r w:rsidR="00622D23">
        <w:rPr>
          <w:sz w:val="22"/>
          <w:szCs w:val="22"/>
        </w:rPr>
        <w:t xml:space="preserve">) </w:t>
      </w:r>
      <w:r w:rsidR="00B6281C">
        <w:rPr>
          <w:sz w:val="22"/>
          <w:szCs w:val="22"/>
        </w:rPr>
        <w:t xml:space="preserve">og gjør analysen på nytt. Er det noen andre </w:t>
      </w:r>
      <w:proofErr w:type="spellStart"/>
      <w:r w:rsidR="00622D23">
        <w:rPr>
          <w:sz w:val="22"/>
          <w:szCs w:val="22"/>
        </w:rPr>
        <w:t>items</w:t>
      </w:r>
      <w:proofErr w:type="spellEnd"/>
      <w:r w:rsidR="00B6281C">
        <w:rPr>
          <w:sz w:val="22"/>
          <w:szCs w:val="22"/>
        </w:rPr>
        <w:t xml:space="preserve"> som kan utelates nå? Hvis ja, utelat dette også og gjør analysen på nytt</w:t>
      </w:r>
    </w:p>
    <w:p w:rsidR="00B6281C" w:rsidRPr="000C4694" w:rsidRDefault="00B6281C" w:rsidP="00B6281C">
      <w:pPr>
        <w:tabs>
          <w:tab w:val="left" w:pos="2002"/>
        </w:tabs>
        <w:rPr>
          <w:sz w:val="22"/>
          <w:szCs w:val="22"/>
        </w:rPr>
      </w:pPr>
    </w:p>
    <w:p w:rsidR="00B6281C" w:rsidRDefault="00B6281C" w:rsidP="00B6281C">
      <w:pPr>
        <w:pBdr>
          <w:top w:val="single" w:sz="12" w:space="1" w:color="auto"/>
          <w:bottom w:val="single" w:sz="12" w:space="1" w:color="auto"/>
        </w:pBdr>
        <w:tabs>
          <w:tab w:val="left" w:pos="2002"/>
        </w:tabs>
        <w:rPr>
          <w:sz w:val="22"/>
          <w:szCs w:val="22"/>
        </w:rPr>
      </w:pPr>
    </w:p>
    <w:p w:rsidR="00B6281C" w:rsidRDefault="00B6281C" w:rsidP="00B6281C">
      <w:pPr>
        <w:pBdr>
          <w:top w:val="single" w:sz="12" w:space="1" w:color="auto"/>
          <w:bottom w:val="single" w:sz="12" w:space="1" w:color="auto"/>
        </w:pBdr>
        <w:tabs>
          <w:tab w:val="left" w:pos="2002"/>
        </w:tabs>
        <w:rPr>
          <w:sz w:val="22"/>
          <w:szCs w:val="22"/>
        </w:rPr>
      </w:pPr>
    </w:p>
    <w:p w:rsidR="00B6281C" w:rsidRPr="00B6281C" w:rsidRDefault="00B6281C" w:rsidP="00B6281C">
      <w:pPr>
        <w:tabs>
          <w:tab w:val="left" w:pos="2002"/>
        </w:tabs>
        <w:rPr>
          <w:sz w:val="22"/>
          <w:szCs w:val="22"/>
        </w:rPr>
      </w:pPr>
    </w:p>
    <w:p w:rsidR="00B6281C" w:rsidRPr="00B6281C" w:rsidRDefault="00B6281C" w:rsidP="00B6281C">
      <w:pPr>
        <w:tabs>
          <w:tab w:val="left" w:pos="2002"/>
        </w:tabs>
        <w:rPr>
          <w:sz w:val="22"/>
          <w:szCs w:val="22"/>
        </w:rPr>
      </w:pPr>
    </w:p>
    <w:p w:rsidR="00B6281C" w:rsidRPr="00B6281C" w:rsidRDefault="00B6281C" w:rsidP="00B6281C">
      <w:pPr>
        <w:tabs>
          <w:tab w:val="left" w:pos="2002"/>
        </w:tabs>
        <w:rPr>
          <w:sz w:val="22"/>
          <w:szCs w:val="22"/>
        </w:rPr>
      </w:pPr>
    </w:p>
    <w:p w:rsidR="000C4694" w:rsidRDefault="00B6281C" w:rsidP="00B6281C">
      <w:pPr>
        <w:tabs>
          <w:tab w:val="left" w:pos="2002"/>
        </w:tabs>
        <w:rPr>
          <w:sz w:val="22"/>
          <w:szCs w:val="22"/>
        </w:rPr>
      </w:pPr>
      <w:r w:rsidRPr="00B6281C">
        <w:rPr>
          <w:sz w:val="22"/>
          <w:szCs w:val="22"/>
        </w:rPr>
        <w:t>Kan du oppsummere hva du fant</w:t>
      </w:r>
      <w:r>
        <w:rPr>
          <w:sz w:val="22"/>
          <w:szCs w:val="22"/>
        </w:rPr>
        <w:t xml:space="preserve"> – kan du lage en skala med tilfredsstillende reliabilitet for førmålingen, og hvilke spørsmål består denne i så fall av?</w:t>
      </w:r>
    </w:p>
    <w:p w:rsidR="0072124C" w:rsidRDefault="0072124C" w:rsidP="005760CA">
      <w:pPr>
        <w:tabs>
          <w:tab w:val="left" w:pos="2002"/>
        </w:tabs>
        <w:rPr>
          <w:sz w:val="22"/>
          <w:szCs w:val="22"/>
        </w:rPr>
      </w:pPr>
    </w:p>
    <w:p w:rsidR="0072124C" w:rsidRDefault="0072124C" w:rsidP="005760CA">
      <w:pPr>
        <w:tabs>
          <w:tab w:val="left" w:pos="2002"/>
        </w:tabs>
        <w:rPr>
          <w:sz w:val="22"/>
          <w:szCs w:val="22"/>
        </w:rPr>
      </w:pPr>
      <w:r>
        <w:rPr>
          <w:sz w:val="22"/>
          <w:szCs w:val="22"/>
        </w:rPr>
        <w:t>Alpha: _________________</w:t>
      </w:r>
    </w:p>
    <w:p w:rsidR="0072124C" w:rsidRDefault="0072124C" w:rsidP="005760CA">
      <w:pPr>
        <w:tabs>
          <w:tab w:val="left" w:pos="2002"/>
        </w:tabs>
        <w:rPr>
          <w:sz w:val="22"/>
          <w:szCs w:val="22"/>
        </w:rPr>
      </w:pPr>
    </w:p>
    <w:p w:rsidR="0072124C" w:rsidRDefault="0072124C" w:rsidP="005760CA">
      <w:pPr>
        <w:tabs>
          <w:tab w:val="left" w:pos="2002"/>
        </w:tabs>
        <w:rPr>
          <w:sz w:val="22"/>
          <w:szCs w:val="22"/>
        </w:rPr>
      </w:pPr>
      <w:r>
        <w:rPr>
          <w:sz w:val="22"/>
          <w:szCs w:val="22"/>
        </w:rPr>
        <w:t>Antall spørsmål: ________________</w:t>
      </w:r>
    </w:p>
    <w:p w:rsidR="0072124C" w:rsidRDefault="0072124C" w:rsidP="005760CA">
      <w:pPr>
        <w:tabs>
          <w:tab w:val="left" w:pos="2002"/>
        </w:tabs>
        <w:rPr>
          <w:sz w:val="22"/>
          <w:szCs w:val="22"/>
        </w:rPr>
      </w:pPr>
    </w:p>
    <w:p w:rsidR="0072124C" w:rsidRDefault="0072124C" w:rsidP="005760CA">
      <w:pPr>
        <w:tabs>
          <w:tab w:val="left" w:pos="2002"/>
        </w:tabs>
        <w:rPr>
          <w:sz w:val="22"/>
          <w:szCs w:val="22"/>
        </w:rPr>
      </w:pPr>
      <w:r>
        <w:rPr>
          <w:sz w:val="22"/>
          <w:szCs w:val="22"/>
        </w:rPr>
        <w:t>Gjennomsnittlig</w:t>
      </w:r>
      <w:r w:rsidRPr="000C4694">
        <w:rPr>
          <w:sz w:val="22"/>
          <w:szCs w:val="22"/>
        </w:rPr>
        <w:t xml:space="preserve"> </w:t>
      </w:r>
      <w:proofErr w:type="spellStart"/>
      <w:r w:rsidRPr="000C4694">
        <w:rPr>
          <w:sz w:val="22"/>
          <w:szCs w:val="22"/>
        </w:rPr>
        <w:t>inter</w:t>
      </w:r>
      <w:proofErr w:type="spellEnd"/>
      <w:r w:rsidRPr="000C4694">
        <w:rPr>
          <w:sz w:val="22"/>
          <w:szCs w:val="22"/>
        </w:rPr>
        <w:t xml:space="preserve">-item </w:t>
      </w:r>
      <w:r>
        <w:rPr>
          <w:sz w:val="22"/>
          <w:szCs w:val="22"/>
        </w:rPr>
        <w:t>k</w:t>
      </w:r>
      <w:r w:rsidRPr="000C4694">
        <w:rPr>
          <w:sz w:val="22"/>
          <w:szCs w:val="22"/>
        </w:rPr>
        <w:t>orrela</w:t>
      </w:r>
      <w:r>
        <w:rPr>
          <w:sz w:val="22"/>
          <w:szCs w:val="22"/>
        </w:rPr>
        <w:t>sjon</w:t>
      </w:r>
      <w:r w:rsidRPr="000C4694">
        <w:rPr>
          <w:sz w:val="22"/>
          <w:szCs w:val="22"/>
        </w:rPr>
        <w:t>: _________</w:t>
      </w:r>
    </w:p>
    <w:p w:rsidR="0072124C" w:rsidRDefault="0072124C" w:rsidP="005760CA">
      <w:pPr>
        <w:tabs>
          <w:tab w:val="left" w:pos="2002"/>
        </w:tabs>
        <w:rPr>
          <w:sz w:val="22"/>
          <w:szCs w:val="22"/>
        </w:rPr>
      </w:pPr>
    </w:p>
    <w:p w:rsidR="0072124C" w:rsidRDefault="0072124C" w:rsidP="005760CA">
      <w:pPr>
        <w:tabs>
          <w:tab w:val="left" w:pos="2002"/>
        </w:tabs>
        <w:rPr>
          <w:sz w:val="22"/>
          <w:szCs w:val="22"/>
        </w:rPr>
      </w:pPr>
    </w:p>
    <w:p w:rsidR="0072124C" w:rsidRDefault="0072124C" w:rsidP="005760CA">
      <w:pPr>
        <w:tabs>
          <w:tab w:val="left" w:pos="2002"/>
        </w:tabs>
        <w:rPr>
          <w:sz w:val="22"/>
          <w:szCs w:val="22"/>
        </w:rPr>
      </w:pPr>
      <w:r>
        <w:rPr>
          <w:sz w:val="22"/>
          <w:szCs w:val="22"/>
        </w:rPr>
        <w:t xml:space="preserve">9. </w:t>
      </w:r>
      <w:proofErr w:type="spellStart"/>
      <w:r>
        <w:rPr>
          <w:sz w:val="22"/>
          <w:szCs w:val="22"/>
        </w:rPr>
        <w:t>Beregn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alpha</w:t>
      </w:r>
      <w:proofErr w:type="spellEnd"/>
      <w:r>
        <w:rPr>
          <w:sz w:val="22"/>
          <w:szCs w:val="22"/>
        </w:rPr>
        <w:t xml:space="preserve"> med kun tre spørsmål. Velg ut spørsmål 1, 2 og 8 og </w:t>
      </w:r>
      <w:proofErr w:type="spellStart"/>
      <w:r>
        <w:rPr>
          <w:sz w:val="22"/>
          <w:szCs w:val="22"/>
        </w:rPr>
        <w:t>beregn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alpha</w:t>
      </w:r>
      <w:proofErr w:type="spellEnd"/>
      <w:r>
        <w:rPr>
          <w:sz w:val="22"/>
          <w:szCs w:val="22"/>
        </w:rPr>
        <w:t xml:space="preserve"> for disse. Hva blir</w:t>
      </w:r>
      <w:r w:rsidR="00A728CB">
        <w:rPr>
          <w:sz w:val="22"/>
          <w:szCs w:val="22"/>
        </w:rPr>
        <w:t>:</w:t>
      </w:r>
    </w:p>
    <w:p w:rsidR="0072124C" w:rsidRDefault="0072124C" w:rsidP="005760CA">
      <w:pPr>
        <w:tabs>
          <w:tab w:val="left" w:pos="2002"/>
        </w:tabs>
        <w:rPr>
          <w:sz w:val="22"/>
          <w:szCs w:val="22"/>
        </w:rPr>
      </w:pPr>
    </w:p>
    <w:p w:rsidR="0072124C" w:rsidRDefault="0072124C" w:rsidP="005760CA">
      <w:pPr>
        <w:tabs>
          <w:tab w:val="left" w:pos="2002"/>
        </w:tabs>
        <w:rPr>
          <w:sz w:val="22"/>
          <w:szCs w:val="22"/>
        </w:rPr>
      </w:pPr>
      <w:r>
        <w:rPr>
          <w:sz w:val="22"/>
          <w:szCs w:val="22"/>
        </w:rPr>
        <w:t>Alpha: _________________</w:t>
      </w:r>
    </w:p>
    <w:p w:rsidR="0072124C" w:rsidRDefault="0072124C" w:rsidP="005760CA">
      <w:pPr>
        <w:tabs>
          <w:tab w:val="left" w:pos="2002"/>
        </w:tabs>
        <w:rPr>
          <w:sz w:val="22"/>
          <w:szCs w:val="22"/>
        </w:rPr>
      </w:pPr>
    </w:p>
    <w:p w:rsidR="0072124C" w:rsidRDefault="0072124C" w:rsidP="005760CA">
      <w:pPr>
        <w:tabs>
          <w:tab w:val="left" w:pos="2002"/>
        </w:tabs>
        <w:rPr>
          <w:sz w:val="22"/>
          <w:szCs w:val="22"/>
        </w:rPr>
      </w:pPr>
      <w:r>
        <w:rPr>
          <w:sz w:val="22"/>
          <w:szCs w:val="22"/>
        </w:rPr>
        <w:t>Antall spørsmål: ________________</w:t>
      </w:r>
    </w:p>
    <w:p w:rsidR="0072124C" w:rsidRDefault="0072124C" w:rsidP="005760CA">
      <w:pPr>
        <w:tabs>
          <w:tab w:val="left" w:pos="2002"/>
        </w:tabs>
        <w:rPr>
          <w:sz w:val="22"/>
          <w:szCs w:val="22"/>
        </w:rPr>
      </w:pPr>
    </w:p>
    <w:p w:rsidR="0072124C" w:rsidRDefault="0072124C" w:rsidP="005760CA">
      <w:pPr>
        <w:tabs>
          <w:tab w:val="left" w:pos="2002"/>
        </w:tabs>
        <w:rPr>
          <w:sz w:val="22"/>
          <w:szCs w:val="22"/>
        </w:rPr>
      </w:pPr>
      <w:r>
        <w:rPr>
          <w:sz w:val="22"/>
          <w:szCs w:val="22"/>
        </w:rPr>
        <w:t>Gjennomsnittlig</w:t>
      </w:r>
      <w:r w:rsidRPr="000C4694">
        <w:rPr>
          <w:sz w:val="22"/>
          <w:szCs w:val="22"/>
        </w:rPr>
        <w:t xml:space="preserve"> </w:t>
      </w:r>
      <w:proofErr w:type="spellStart"/>
      <w:r w:rsidRPr="000C4694">
        <w:rPr>
          <w:sz w:val="22"/>
          <w:szCs w:val="22"/>
        </w:rPr>
        <w:t>inter</w:t>
      </w:r>
      <w:proofErr w:type="spellEnd"/>
      <w:r w:rsidRPr="000C4694">
        <w:rPr>
          <w:sz w:val="22"/>
          <w:szCs w:val="22"/>
        </w:rPr>
        <w:t xml:space="preserve">-item </w:t>
      </w:r>
      <w:r>
        <w:rPr>
          <w:sz w:val="22"/>
          <w:szCs w:val="22"/>
        </w:rPr>
        <w:t>k</w:t>
      </w:r>
      <w:r w:rsidRPr="000C4694">
        <w:rPr>
          <w:sz w:val="22"/>
          <w:szCs w:val="22"/>
        </w:rPr>
        <w:t>orrela</w:t>
      </w:r>
      <w:r>
        <w:rPr>
          <w:sz w:val="22"/>
          <w:szCs w:val="22"/>
        </w:rPr>
        <w:t>sjon</w:t>
      </w:r>
      <w:r w:rsidRPr="000C4694">
        <w:rPr>
          <w:sz w:val="22"/>
          <w:szCs w:val="22"/>
        </w:rPr>
        <w:t>: _________</w:t>
      </w:r>
    </w:p>
    <w:p w:rsidR="0072124C" w:rsidRDefault="0072124C" w:rsidP="005760CA">
      <w:pPr>
        <w:tabs>
          <w:tab w:val="left" w:pos="2002"/>
        </w:tabs>
        <w:rPr>
          <w:sz w:val="22"/>
          <w:szCs w:val="22"/>
        </w:rPr>
      </w:pPr>
    </w:p>
    <w:p w:rsidR="0072124C" w:rsidRDefault="0072124C" w:rsidP="005760CA">
      <w:pPr>
        <w:tabs>
          <w:tab w:val="left" w:pos="2002"/>
        </w:tabs>
        <w:rPr>
          <w:sz w:val="22"/>
          <w:szCs w:val="22"/>
        </w:rPr>
      </w:pPr>
      <w:r>
        <w:rPr>
          <w:sz w:val="22"/>
          <w:szCs w:val="22"/>
        </w:rPr>
        <w:t>Sammenli</w:t>
      </w:r>
      <w:r w:rsidR="005C4E90">
        <w:rPr>
          <w:sz w:val="22"/>
          <w:szCs w:val="22"/>
        </w:rPr>
        <w:t>g</w:t>
      </w:r>
      <w:r>
        <w:rPr>
          <w:sz w:val="22"/>
          <w:szCs w:val="22"/>
        </w:rPr>
        <w:t xml:space="preserve">n disse tallene med det du fant i </w:t>
      </w:r>
      <w:proofErr w:type="spellStart"/>
      <w:r>
        <w:rPr>
          <w:sz w:val="22"/>
          <w:szCs w:val="22"/>
        </w:rPr>
        <w:t>spm</w:t>
      </w:r>
      <w:proofErr w:type="spellEnd"/>
      <w:r>
        <w:rPr>
          <w:sz w:val="22"/>
          <w:szCs w:val="22"/>
        </w:rPr>
        <w:t xml:space="preserve"> 8</w:t>
      </w:r>
      <w:r w:rsidR="005C4E90">
        <w:rPr>
          <w:sz w:val="22"/>
          <w:szCs w:val="22"/>
        </w:rPr>
        <w:t>. Hvorfor tror du alpha-verdien blir forskjellig?</w:t>
      </w:r>
    </w:p>
    <w:p w:rsidR="005C4E90" w:rsidRDefault="005C4E90" w:rsidP="005760CA">
      <w:pPr>
        <w:tabs>
          <w:tab w:val="left" w:pos="2002"/>
        </w:tabs>
        <w:rPr>
          <w:sz w:val="22"/>
          <w:szCs w:val="22"/>
        </w:rPr>
      </w:pPr>
    </w:p>
    <w:p w:rsidR="005C4E90" w:rsidRDefault="005C4E90" w:rsidP="005760CA">
      <w:pPr>
        <w:tabs>
          <w:tab w:val="left" w:pos="2002"/>
        </w:tabs>
        <w:rPr>
          <w:sz w:val="22"/>
          <w:szCs w:val="22"/>
        </w:rPr>
      </w:pPr>
    </w:p>
    <w:p w:rsidR="005760CA" w:rsidRDefault="005C4E90" w:rsidP="005760CA">
      <w:pPr>
        <w:tabs>
          <w:tab w:val="left" w:pos="2002"/>
        </w:tabs>
        <w:rPr>
          <w:sz w:val="22"/>
          <w:szCs w:val="22"/>
        </w:rPr>
      </w:pPr>
      <w:r>
        <w:rPr>
          <w:sz w:val="22"/>
          <w:szCs w:val="22"/>
        </w:rPr>
        <w:t>10. Lag til slutt et samlet mål for førmålingen,</w:t>
      </w:r>
      <w:r w:rsidR="001334A5">
        <w:rPr>
          <w:sz w:val="22"/>
          <w:szCs w:val="22"/>
        </w:rPr>
        <w:t xml:space="preserve"> dvs. en skala.</w:t>
      </w:r>
      <w:r>
        <w:rPr>
          <w:sz w:val="22"/>
          <w:szCs w:val="22"/>
        </w:rPr>
        <w:t xml:space="preserve"> </w:t>
      </w:r>
      <w:r w:rsidR="001334A5">
        <w:rPr>
          <w:sz w:val="22"/>
          <w:szCs w:val="22"/>
        </w:rPr>
        <w:t>I</w:t>
      </w:r>
      <w:r>
        <w:rPr>
          <w:sz w:val="22"/>
          <w:szCs w:val="22"/>
        </w:rPr>
        <w:t xml:space="preserve"> dette tilfellet en sumskåre av de spørsmålene som inngå</w:t>
      </w:r>
      <w:r w:rsidR="001334A5">
        <w:rPr>
          <w:sz w:val="22"/>
          <w:szCs w:val="22"/>
        </w:rPr>
        <w:t>r</w:t>
      </w:r>
      <w:r>
        <w:rPr>
          <w:sz w:val="22"/>
          <w:szCs w:val="22"/>
        </w:rPr>
        <w:t xml:space="preserve"> i en reliabel skala. </w:t>
      </w:r>
    </w:p>
    <w:p w:rsidR="005760CA" w:rsidRDefault="005760CA" w:rsidP="005760CA">
      <w:pPr>
        <w:tabs>
          <w:tab w:val="left" w:pos="2002"/>
        </w:tabs>
        <w:rPr>
          <w:sz w:val="22"/>
          <w:szCs w:val="22"/>
        </w:rPr>
      </w:pPr>
    </w:p>
    <w:p w:rsidR="005760CA" w:rsidRDefault="005760CA" w:rsidP="005760CA">
      <w:pPr>
        <w:tabs>
          <w:tab w:val="left" w:pos="2002"/>
        </w:tabs>
        <w:rPr>
          <w:sz w:val="22"/>
          <w:szCs w:val="22"/>
        </w:rPr>
      </w:pPr>
    </w:p>
    <w:p w:rsidR="005C4E90" w:rsidRPr="005760CA" w:rsidRDefault="000A75C0" w:rsidP="005760CA">
      <w:pPr>
        <w:tabs>
          <w:tab w:val="left" w:pos="2002"/>
        </w:tabs>
        <w:rPr>
          <w:sz w:val="22"/>
          <w:szCs w:val="22"/>
          <w:lang w:val="da-DK"/>
        </w:rPr>
      </w:pPr>
      <w:r w:rsidRPr="005760CA">
        <w:rPr>
          <w:sz w:val="22"/>
          <w:szCs w:val="22"/>
          <w:lang w:val="da-DK"/>
        </w:rPr>
        <w:t>Velg Transform og deretter Compute</w:t>
      </w:r>
      <w:r w:rsidR="00CA5C45">
        <w:rPr>
          <w:sz w:val="22"/>
          <w:szCs w:val="22"/>
          <w:lang w:val="da-DK"/>
        </w:rPr>
        <w:t xml:space="preserve"> Variable</w:t>
      </w:r>
      <w:r w:rsidRPr="005760CA">
        <w:rPr>
          <w:sz w:val="22"/>
          <w:szCs w:val="22"/>
          <w:lang w:val="da-DK"/>
        </w:rPr>
        <w:t xml:space="preserve">. </w:t>
      </w:r>
    </w:p>
    <w:p w:rsidR="005C4E90" w:rsidRDefault="005C4E90" w:rsidP="005760CA">
      <w:pPr>
        <w:tabs>
          <w:tab w:val="left" w:pos="2002"/>
        </w:tabs>
        <w:rPr>
          <w:sz w:val="22"/>
          <w:szCs w:val="22"/>
          <w:lang w:val="da-DK"/>
        </w:rPr>
      </w:pPr>
    </w:p>
    <w:p w:rsidR="00CA5C45" w:rsidRDefault="002C71B1" w:rsidP="005760CA">
      <w:pPr>
        <w:tabs>
          <w:tab w:val="left" w:pos="2002"/>
        </w:tabs>
        <w:rPr>
          <w:sz w:val="22"/>
          <w:szCs w:val="22"/>
          <w:lang w:val="da-DK"/>
        </w:rPr>
      </w:pPr>
      <w:r>
        <w:rPr>
          <w:noProof/>
          <w:sz w:val="22"/>
          <w:szCs w:val="22"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F47436" wp14:editId="171B0E91">
                <wp:simplePos x="0" y="0"/>
                <wp:positionH relativeFrom="column">
                  <wp:posOffset>-156845</wp:posOffset>
                </wp:positionH>
                <wp:positionV relativeFrom="paragraph">
                  <wp:posOffset>300990</wp:posOffset>
                </wp:positionV>
                <wp:extent cx="266700" cy="0"/>
                <wp:effectExtent l="0" t="76200" r="19050" b="95250"/>
                <wp:wrapNone/>
                <wp:docPr id="46" name="Lin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35pt,23.7pt" to="8.65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">
                <v:stroke endarrow="block"/>
              </v:line>
            </w:pict>
          </mc:Fallback>
        </mc:AlternateContent>
      </w:r>
      <w:r w:rsidR="00CA5C45">
        <w:rPr>
          <w:noProof/>
          <w:lang w:eastAsia="zh-CN"/>
        </w:rPr>
        <w:drawing>
          <wp:inline distT="0" distB="0" distL="0" distR="0" wp14:anchorId="1D72B6A0" wp14:editId="54D4DBB6">
            <wp:extent cx="2286000" cy="1447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45" w:rsidRPr="005760CA" w:rsidRDefault="00CA5C45" w:rsidP="005760CA">
      <w:pPr>
        <w:tabs>
          <w:tab w:val="left" w:pos="2002"/>
        </w:tabs>
        <w:rPr>
          <w:sz w:val="22"/>
          <w:szCs w:val="22"/>
          <w:lang w:val="da-DK"/>
        </w:rPr>
      </w:pPr>
    </w:p>
    <w:p w:rsidR="005C4E90" w:rsidRDefault="005C4E90" w:rsidP="005760CA">
      <w:pPr>
        <w:tabs>
          <w:tab w:val="left" w:pos="2002"/>
        </w:tabs>
        <w:rPr>
          <w:sz w:val="22"/>
          <w:szCs w:val="22"/>
        </w:rPr>
      </w:pPr>
    </w:p>
    <w:p w:rsidR="000A75C0" w:rsidRDefault="000A75C0" w:rsidP="005760CA">
      <w:pPr>
        <w:tabs>
          <w:tab w:val="left" w:pos="2002"/>
        </w:tabs>
        <w:rPr>
          <w:sz w:val="22"/>
          <w:szCs w:val="22"/>
        </w:rPr>
      </w:pPr>
    </w:p>
    <w:p w:rsidR="000A75C0" w:rsidRDefault="005760CA" w:rsidP="0072124C">
      <w:pPr>
        <w:pBdr>
          <w:bottom w:val="single" w:sz="12" w:space="31" w:color="auto"/>
        </w:pBdr>
        <w:tabs>
          <w:tab w:val="left" w:pos="2002"/>
        </w:tabs>
        <w:rPr>
          <w:sz w:val="22"/>
          <w:szCs w:val="22"/>
        </w:rPr>
      </w:pPr>
      <w:r w:rsidRPr="005760CA">
        <w:rPr>
          <w:i/>
          <w:sz w:val="22"/>
          <w:szCs w:val="22"/>
        </w:rPr>
        <w:t xml:space="preserve">        </w:t>
      </w:r>
      <w:r w:rsidRPr="005760CA">
        <w:rPr>
          <w:i/>
          <w:sz w:val="22"/>
          <w:szCs w:val="22"/>
        </w:rPr>
        <w:tab/>
      </w:r>
      <w:r w:rsidRPr="005760CA">
        <w:rPr>
          <w:i/>
          <w:sz w:val="22"/>
          <w:szCs w:val="22"/>
        </w:rPr>
        <w:tab/>
      </w:r>
      <w:r w:rsidRPr="005760CA">
        <w:rPr>
          <w:i/>
          <w:sz w:val="22"/>
          <w:szCs w:val="22"/>
        </w:rPr>
        <w:tab/>
      </w:r>
      <w:r w:rsidRPr="005760CA">
        <w:rPr>
          <w:i/>
          <w:sz w:val="22"/>
          <w:szCs w:val="22"/>
        </w:rPr>
        <w:tab/>
        <w:t>(</w:t>
      </w:r>
      <w:r w:rsidR="007802EE">
        <w:rPr>
          <w:i/>
          <w:sz w:val="22"/>
          <w:szCs w:val="22"/>
        </w:rPr>
        <w:t>F</w:t>
      </w:r>
      <w:r w:rsidRPr="005760CA">
        <w:rPr>
          <w:i/>
          <w:sz w:val="22"/>
          <w:szCs w:val="22"/>
        </w:rPr>
        <w:t>ortsetter på neste side)</w:t>
      </w:r>
      <w:r w:rsidR="000A75C0" w:rsidRPr="005760CA">
        <w:rPr>
          <w:i/>
          <w:sz w:val="22"/>
          <w:szCs w:val="22"/>
        </w:rPr>
        <w:br w:type="page"/>
      </w:r>
      <w:r w:rsidR="000A75C0">
        <w:rPr>
          <w:sz w:val="22"/>
          <w:szCs w:val="22"/>
        </w:rPr>
        <w:lastRenderedPageBreak/>
        <w:t>Du skriver så inn navnet på den nye variabelen du lager, altså sumskåren for førmålingen</w:t>
      </w:r>
      <w:r>
        <w:rPr>
          <w:sz w:val="22"/>
          <w:szCs w:val="22"/>
        </w:rPr>
        <w:t>.</w:t>
      </w:r>
    </w:p>
    <w:p w:rsidR="001334A5" w:rsidRDefault="000A176E" w:rsidP="0072124C">
      <w:pPr>
        <w:pBdr>
          <w:bottom w:val="single" w:sz="12" w:space="31" w:color="auto"/>
        </w:pBdr>
        <w:tabs>
          <w:tab w:val="left" w:pos="2002"/>
        </w:tabs>
        <w:rPr>
          <w:sz w:val="22"/>
          <w:szCs w:val="22"/>
        </w:rPr>
      </w:pPr>
      <w:r>
        <w:rPr>
          <w:noProof/>
          <w:sz w:val="22"/>
          <w:szCs w:val="22"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109855</wp:posOffset>
                </wp:positionH>
                <wp:positionV relativeFrom="paragraph">
                  <wp:posOffset>-50800</wp:posOffset>
                </wp:positionV>
                <wp:extent cx="733425" cy="1085850"/>
                <wp:effectExtent l="0" t="0" r="66675" b="57150"/>
                <wp:wrapNone/>
                <wp:docPr id="29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3425" cy="10858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65pt,-4pt" to="66.4pt,8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">
                <v:stroke endarrow="block"/>
              </v:line>
            </w:pict>
          </mc:Fallback>
        </mc:AlternateContent>
      </w:r>
    </w:p>
    <w:p w:rsidR="000A75C0" w:rsidRDefault="001334A5" w:rsidP="0072124C">
      <w:pPr>
        <w:pBdr>
          <w:bottom w:val="single" w:sz="12" w:space="31" w:color="auto"/>
        </w:pBdr>
        <w:tabs>
          <w:tab w:val="left" w:pos="2002"/>
        </w:tabs>
        <w:rPr>
          <w:sz w:val="22"/>
          <w:szCs w:val="22"/>
        </w:rPr>
      </w:pPr>
      <w:r>
        <w:rPr>
          <w:sz w:val="22"/>
          <w:szCs w:val="22"/>
        </w:rPr>
        <w:t>Videre skal du legge sammen skårene på de spørsmål</w:t>
      </w:r>
      <w:r w:rsidR="009737E1">
        <w:rPr>
          <w:sz w:val="22"/>
          <w:szCs w:val="22"/>
        </w:rPr>
        <w:t>ene</w:t>
      </w:r>
      <w:r>
        <w:rPr>
          <w:sz w:val="22"/>
          <w:szCs w:val="22"/>
        </w:rPr>
        <w:t xml:space="preserve"> som inngår i skalaen du nå lager. Klikk over </w:t>
      </w:r>
      <w:r w:rsidR="00D93D85">
        <w:rPr>
          <w:sz w:val="22"/>
          <w:szCs w:val="22"/>
        </w:rPr>
        <w:t>disse variablene</w:t>
      </w:r>
      <w:r>
        <w:rPr>
          <w:sz w:val="22"/>
          <w:szCs w:val="22"/>
        </w:rPr>
        <w:t xml:space="preserve"> og sett et plusstegn + mellom hver variabel. Klikk tilslutt OK og du har en ny variabel i datafilen med navnet ”</w:t>
      </w:r>
      <w:r w:rsidRPr="0061721E">
        <w:rPr>
          <w:b/>
          <w:sz w:val="22"/>
          <w:szCs w:val="22"/>
        </w:rPr>
        <w:t>Førmåling</w:t>
      </w:r>
      <w:r>
        <w:rPr>
          <w:sz w:val="22"/>
          <w:szCs w:val="22"/>
        </w:rPr>
        <w:t>”. Sjekk at dette stemmer med å se i datafilen.</w:t>
      </w:r>
    </w:p>
    <w:p w:rsidR="000A75C0" w:rsidRDefault="000A176E" w:rsidP="0072124C">
      <w:pPr>
        <w:pBdr>
          <w:bottom w:val="single" w:sz="12" w:space="31" w:color="auto"/>
        </w:pBdr>
        <w:tabs>
          <w:tab w:val="left" w:pos="2002"/>
        </w:tabs>
        <w:rPr>
          <w:sz w:val="22"/>
          <w:szCs w:val="22"/>
        </w:rPr>
      </w:pPr>
      <w:r>
        <w:rPr>
          <w:noProof/>
          <w:sz w:val="22"/>
          <w:szCs w:val="22"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43180</wp:posOffset>
                </wp:positionV>
                <wp:extent cx="114300" cy="342900"/>
                <wp:effectExtent l="9525" t="5080" r="57150" b="33020"/>
                <wp:wrapNone/>
                <wp:docPr id="28" name="Lin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6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3.4pt" to="153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">
                <v:stroke endarrow="block"/>
              </v:line>
            </w:pict>
          </mc:Fallback>
        </mc:AlternateContent>
      </w:r>
    </w:p>
    <w:p w:rsidR="000A75C0" w:rsidRDefault="000A176E" w:rsidP="0072124C">
      <w:pPr>
        <w:pBdr>
          <w:bottom w:val="single" w:sz="12" w:space="31" w:color="auto"/>
        </w:pBdr>
        <w:tabs>
          <w:tab w:val="left" w:pos="2002"/>
        </w:tabs>
        <w:rPr>
          <w:sz w:val="22"/>
          <w:szCs w:val="22"/>
        </w:rPr>
      </w:pPr>
      <w:r>
        <w:rPr>
          <w:noProof/>
          <w:sz w:val="22"/>
          <w:szCs w:val="22"/>
          <w:lang w:eastAsia="zh-CN"/>
        </w:rPr>
        <w:drawing>
          <wp:inline distT="0" distB="0" distL="0" distR="0">
            <wp:extent cx="4114800" cy="262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21" r="28400" b="10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5C0" w:rsidRDefault="000A75C0" w:rsidP="0072124C">
      <w:pPr>
        <w:pBdr>
          <w:bottom w:val="single" w:sz="12" w:space="31" w:color="auto"/>
        </w:pBdr>
        <w:tabs>
          <w:tab w:val="left" w:pos="2002"/>
        </w:tabs>
        <w:rPr>
          <w:sz w:val="22"/>
          <w:szCs w:val="22"/>
        </w:rPr>
      </w:pPr>
    </w:p>
    <w:p w:rsidR="000A75C0" w:rsidRDefault="000A75C0" w:rsidP="0072124C">
      <w:pPr>
        <w:pBdr>
          <w:bottom w:val="single" w:sz="12" w:space="31" w:color="auto"/>
        </w:pBdr>
        <w:tabs>
          <w:tab w:val="left" w:pos="2002"/>
        </w:tabs>
        <w:rPr>
          <w:sz w:val="22"/>
          <w:szCs w:val="22"/>
        </w:rPr>
      </w:pPr>
    </w:p>
    <w:p w:rsidR="001334A5" w:rsidRDefault="001334A5" w:rsidP="0072124C">
      <w:pPr>
        <w:pBdr>
          <w:bottom w:val="single" w:sz="12" w:space="31" w:color="auto"/>
        </w:pBdr>
        <w:tabs>
          <w:tab w:val="left" w:pos="2002"/>
        </w:tabs>
        <w:rPr>
          <w:sz w:val="22"/>
          <w:szCs w:val="22"/>
        </w:rPr>
      </w:pPr>
      <w:r>
        <w:rPr>
          <w:sz w:val="22"/>
          <w:szCs w:val="22"/>
        </w:rPr>
        <w:t xml:space="preserve">11. Gjør det samme som du hittil har gjort med spørsmålene fra førmålingen med spørsmålene fra </w:t>
      </w:r>
      <w:r w:rsidRPr="001334A5">
        <w:rPr>
          <w:b/>
          <w:sz w:val="22"/>
          <w:szCs w:val="22"/>
        </w:rPr>
        <w:t>ettermålingen</w:t>
      </w:r>
      <w:r>
        <w:rPr>
          <w:b/>
          <w:sz w:val="22"/>
          <w:szCs w:val="22"/>
        </w:rPr>
        <w:t xml:space="preserve">, dvs. </w:t>
      </w:r>
      <w:proofErr w:type="spellStart"/>
      <w:r>
        <w:rPr>
          <w:b/>
          <w:sz w:val="22"/>
          <w:szCs w:val="22"/>
        </w:rPr>
        <w:t>beregn</w:t>
      </w:r>
      <w:proofErr w:type="spell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Cronbach’s</w:t>
      </w:r>
      <w:proofErr w:type="spellEnd"/>
      <w:r>
        <w:rPr>
          <w:b/>
          <w:sz w:val="22"/>
          <w:szCs w:val="22"/>
        </w:rPr>
        <w:t xml:space="preserve"> </w:t>
      </w:r>
      <w:proofErr w:type="spellStart"/>
      <w:r>
        <w:rPr>
          <w:b/>
          <w:sz w:val="22"/>
          <w:szCs w:val="22"/>
        </w:rPr>
        <w:t>alpha</w:t>
      </w:r>
      <w:proofErr w:type="spellEnd"/>
      <w:r>
        <w:rPr>
          <w:b/>
          <w:sz w:val="22"/>
          <w:szCs w:val="22"/>
        </w:rPr>
        <w:t xml:space="preserve"> og utelat </w:t>
      </w:r>
      <w:r w:rsidR="004A7813">
        <w:rPr>
          <w:b/>
          <w:sz w:val="22"/>
          <w:szCs w:val="22"/>
        </w:rPr>
        <w:t>”</w:t>
      </w:r>
      <w:r>
        <w:rPr>
          <w:b/>
          <w:sz w:val="22"/>
          <w:szCs w:val="22"/>
        </w:rPr>
        <w:t>dårlige</w:t>
      </w:r>
      <w:r w:rsidR="004A7813">
        <w:rPr>
          <w:b/>
          <w:sz w:val="22"/>
          <w:szCs w:val="22"/>
        </w:rPr>
        <w:t>”</w:t>
      </w:r>
      <w:r>
        <w:rPr>
          <w:b/>
          <w:sz w:val="22"/>
          <w:szCs w:val="22"/>
        </w:rPr>
        <w:t xml:space="preserve"> spørsmål fra skalaen</w:t>
      </w:r>
      <w:r>
        <w:rPr>
          <w:sz w:val="22"/>
          <w:szCs w:val="22"/>
        </w:rPr>
        <w:t xml:space="preserve">. På samme måte lager du en ny variabel, </w:t>
      </w:r>
      <w:r w:rsidR="004A7813">
        <w:rPr>
          <w:sz w:val="22"/>
          <w:szCs w:val="22"/>
        </w:rPr>
        <w:t>”</w:t>
      </w:r>
      <w:r w:rsidRPr="0061721E">
        <w:rPr>
          <w:b/>
          <w:sz w:val="22"/>
          <w:szCs w:val="22"/>
        </w:rPr>
        <w:t>ettermåling</w:t>
      </w:r>
      <w:r w:rsidR="004A7813">
        <w:rPr>
          <w:sz w:val="22"/>
          <w:szCs w:val="22"/>
        </w:rPr>
        <w:t>”</w:t>
      </w:r>
      <w:r>
        <w:rPr>
          <w:sz w:val="22"/>
          <w:szCs w:val="22"/>
        </w:rPr>
        <w:t xml:space="preserve">, gjennom å plusse sammen alle spørsmålene som inngår i denne skalaen. Husk å bruke de </w:t>
      </w:r>
      <w:proofErr w:type="spellStart"/>
      <w:r>
        <w:rPr>
          <w:sz w:val="22"/>
          <w:szCs w:val="22"/>
        </w:rPr>
        <w:t>rekodete</w:t>
      </w:r>
      <w:proofErr w:type="spellEnd"/>
      <w:r>
        <w:rPr>
          <w:sz w:val="22"/>
          <w:szCs w:val="22"/>
        </w:rPr>
        <w:t xml:space="preserve"> spørsmålene!</w:t>
      </w:r>
    </w:p>
    <w:p w:rsidR="0056308D" w:rsidRPr="00297AFA" w:rsidRDefault="0056308D" w:rsidP="000C4694">
      <w:pPr>
        <w:tabs>
          <w:tab w:val="left" w:pos="2002"/>
        </w:tabs>
        <w:rPr>
          <w:sz w:val="22"/>
          <w:szCs w:val="22"/>
        </w:rPr>
      </w:pPr>
    </w:p>
    <w:p w:rsidR="00C1168B" w:rsidRPr="00C1168B" w:rsidRDefault="00C1168B" w:rsidP="00E06F33">
      <w:pPr>
        <w:rPr>
          <w:b/>
        </w:rPr>
      </w:pPr>
      <w:r w:rsidRPr="00C1168B">
        <w:rPr>
          <w:b/>
        </w:rPr>
        <w:t xml:space="preserve">OPPGAVE </w:t>
      </w:r>
      <w:r>
        <w:rPr>
          <w:b/>
        </w:rPr>
        <w:t>4</w:t>
      </w:r>
      <w:r w:rsidRPr="00C1168B">
        <w:rPr>
          <w:b/>
        </w:rPr>
        <w:t xml:space="preserve"> – BEREGNING AV TEST-RETEST RELIABILITET</w:t>
      </w:r>
    </w:p>
    <w:p w:rsidR="00C1168B" w:rsidRDefault="00C1168B" w:rsidP="00E06F33"/>
    <w:p w:rsidR="00C1168B" w:rsidRDefault="00C1168B" w:rsidP="00E06F33"/>
    <w:p w:rsidR="004A7813" w:rsidRDefault="004A7813" w:rsidP="004A7813">
      <w:pPr>
        <w:numPr>
          <w:ilvl w:val="0"/>
          <w:numId w:val="7"/>
        </w:numPr>
      </w:pPr>
      <w:r>
        <w:t>Hva er test-</w:t>
      </w:r>
      <w:proofErr w:type="spellStart"/>
      <w:r>
        <w:t>restes</w:t>
      </w:r>
      <w:r w:rsidR="00A728CB">
        <w:t>t</w:t>
      </w:r>
      <w:proofErr w:type="spellEnd"/>
      <w:r>
        <w:t xml:space="preserve"> </w:t>
      </w:r>
      <w:proofErr w:type="spellStart"/>
      <w:r>
        <w:t>reliablitet</w:t>
      </w:r>
      <w:proofErr w:type="spellEnd"/>
      <w:r>
        <w:t xml:space="preserve"> og hvordan kan du beregne denne i dette tilfellet?</w:t>
      </w:r>
    </w:p>
    <w:p w:rsidR="004A7813" w:rsidRDefault="004A7813" w:rsidP="004A7813"/>
    <w:p w:rsidR="004A7813" w:rsidRDefault="004A7813" w:rsidP="004A7813">
      <w:pPr>
        <w:numPr>
          <w:ilvl w:val="0"/>
          <w:numId w:val="7"/>
        </w:numPr>
      </w:pPr>
      <w:r>
        <w:t>Korreler variabelen ”førmåling” med variabelen ”</w:t>
      </w:r>
      <w:proofErr w:type="spellStart"/>
      <w:r>
        <w:t>ettermåling</w:t>
      </w:r>
      <w:proofErr w:type="spellEnd"/>
      <w:r>
        <w:t>”</w:t>
      </w:r>
      <w:r w:rsidR="00A728CB">
        <w:t xml:space="preserve"> </w:t>
      </w:r>
      <w:r w:rsidR="00930DC0">
        <w:t xml:space="preserve">(velg </w:t>
      </w:r>
      <w:proofErr w:type="spellStart"/>
      <w:r w:rsidR="00930DC0">
        <w:t>Analy</w:t>
      </w:r>
      <w:r w:rsidR="00A728CB">
        <w:t>z</w:t>
      </w:r>
      <w:r w:rsidR="00930DC0">
        <w:t>e</w:t>
      </w:r>
      <w:proofErr w:type="spellEnd"/>
      <w:r w:rsidR="00930DC0">
        <w:t xml:space="preserve">, </w:t>
      </w:r>
      <w:proofErr w:type="spellStart"/>
      <w:r w:rsidR="00930DC0">
        <w:t>Correlate</w:t>
      </w:r>
      <w:proofErr w:type="spellEnd"/>
      <w:r w:rsidR="00930DC0">
        <w:t xml:space="preserve"> og </w:t>
      </w:r>
      <w:proofErr w:type="spellStart"/>
      <w:r w:rsidR="00930DC0">
        <w:t>Bivari</w:t>
      </w:r>
      <w:r w:rsidR="00A728CB">
        <w:t>a</w:t>
      </w:r>
      <w:r w:rsidR="00930DC0">
        <w:t>te</w:t>
      </w:r>
      <w:proofErr w:type="spellEnd"/>
      <w:r w:rsidR="00930DC0">
        <w:t xml:space="preserve">). Hva blir </w:t>
      </w:r>
      <w:r>
        <w:t>korrelasjo</w:t>
      </w:r>
      <w:r w:rsidR="00930DC0">
        <w:t xml:space="preserve">nskoeffisienten, </w:t>
      </w:r>
      <w:r w:rsidR="00A728CB" w:rsidRPr="00930DC0">
        <w:rPr>
          <w:i/>
        </w:rPr>
        <w:t>r</w:t>
      </w:r>
      <w:r w:rsidR="00A728CB">
        <w:t>, og</w:t>
      </w:r>
      <w:r>
        <w:t xml:space="preserve"> hva </w:t>
      </w:r>
      <w:r w:rsidR="00930DC0">
        <w:t>kan den brukes som</w:t>
      </w:r>
      <w:r>
        <w:t xml:space="preserve"> </w:t>
      </w:r>
      <w:r w:rsidR="00930DC0">
        <w:t xml:space="preserve">et </w:t>
      </w:r>
      <w:r>
        <w:t>mål på</w:t>
      </w:r>
      <w:r w:rsidR="00930DC0">
        <w:t xml:space="preserve"> i dette tilfellet</w:t>
      </w:r>
      <w:r>
        <w:t>?</w:t>
      </w:r>
    </w:p>
    <w:p w:rsidR="004A7813" w:rsidRDefault="004A7813" w:rsidP="004A7813"/>
    <w:p w:rsidR="004A7813" w:rsidRDefault="00930DC0" w:rsidP="004A7813">
      <w:r>
        <w:t>Korrelasjonskoeffisienten</w:t>
      </w:r>
      <w:r w:rsidR="004A7813">
        <w:t xml:space="preserve"> blir: ___________________</w:t>
      </w:r>
    </w:p>
    <w:p w:rsidR="004A7813" w:rsidRDefault="004A7813" w:rsidP="004A7813"/>
    <w:p w:rsidR="004A7813" w:rsidRDefault="004A7813" w:rsidP="004A7813">
      <w:r>
        <w:t xml:space="preserve">Og </w:t>
      </w:r>
      <w:r w:rsidR="00930DC0">
        <w:t>kan i dette tilfellet brukes som et mål på</w:t>
      </w:r>
      <w:r>
        <w:t>:________________________________</w:t>
      </w:r>
    </w:p>
    <w:p w:rsidR="004A7813" w:rsidRDefault="004A7813" w:rsidP="004A7813"/>
    <w:p w:rsidR="004A7813" w:rsidRDefault="004A7813" w:rsidP="004A7813"/>
    <w:p w:rsidR="004A7813" w:rsidRDefault="004A7813" w:rsidP="00930DC0">
      <w:pPr>
        <w:numPr>
          <w:ilvl w:val="0"/>
          <w:numId w:val="7"/>
        </w:numPr>
      </w:pPr>
      <w:r>
        <w:t xml:space="preserve">Sammenlign korrelasjonen med </w:t>
      </w:r>
      <w:proofErr w:type="spellStart"/>
      <w:r>
        <w:t>Cronbach’s</w:t>
      </w:r>
      <w:proofErr w:type="spellEnd"/>
      <w:r>
        <w:t xml:space="preserve"> </w:t>
      </w:r>
      <w:proofErr w:type="spellStart"/>
      <w:r>
        <w:t>alpha</w:t>
      </w:r>
      <w:proofErr w:type="spellEnd"/>
      <w:r>
        <w:t>. Er det forskjell på de to målene</w:t>
      </w:r>
      <w:r w:rsidR="00930DC0">
        <w:t>?</w:t>
      </w:r>
    </w:p>
    <w:p w:rsidR="00930DC0" w:rsidRDefault="00930DC0" w:rsidP="00930DC0"/>
    <w:p w:rsidR="00930DC0" w:rsidRDefault="00930DC0" w:rsidP="00930DC0">
      <w:pPr>
        <w:numPr>
          <w:ilvl w:val="0"/>
          <w:numId w:val="7"/>
        </w:numPr>
      </w:pPr>
      <w:r>
        <w:t xml:space="preserve">Hva synes du er den beste måten å beregne reliabiliteten til de åtte spørsmålene på – test-retest eller </w:t>
      </w:r>
      <w:proofErr w:type="spellStart"/>
      <w:r w:rsidR="00843350">
        <w:t>Cronbach’s</w:t>
      </w:r>
      <w:proofErr w:type="spellEnd"/>
      <w:r w:rsidR="00843350">
        <w:t xml:space="preserve"> </w:t>
      </w:r>
      <w:proofErr w:type="spellStart"/>
      <w:r w:rsidR="00843350">
        <w:t>alpha</w:t>
      </w:r>
      <w:proofErr w:type="spellEnd"/>
      <w:r>
        <w:t>? Gi en kort begrunnelse</w:t>
      </w:r>
      <w:r w:rsidR="00726B56">
        <w:t>.</w:t>
      </w:r>
    </w:p>
    <w:p w:rsidR="00930DC0" w:rsidRDefault="00930DC0" w:rsidP="00930DC0"/>
    <w:p w:rsidR="00930DC0" w:rsidRDefault="00930DC0" w:rsidP="00930DC0"/>
    <w:p w:rsidR="00564726" w:rsidRDefault="00930DC0" w:rsidP="00E06F33">
      <w:pPr>
        <w:rPr>
          <w:b/>
          <w:szCs w:val="20"/>
        </w:rPr>
      </w:pPr>
      <w:r>
        <w:rPr>
          <w:b/>
          <w:szCs w:val="20"/>
        </w:rPr>
        <w:br w:type="page"/>
      </w:r>
      <w:r w:rsidR="00343CA9" w:rsidRPr="00DC5F98">
        <w:rPr>
          <w:b/>
          <w:szCs w:val="20"/>
        </w:rPr>
        <w:lastRenderedPageBreak/>
        <w:t>REKODING AV VARIABLER</w:t>
      </w:r>
    </w:p>
    <w:p w:rsidR="00DC5F98" w:rsidRDefault="00DC5F98" w:rsidP="00E06F33">
      <w:pPr>
        <w:rPr>
          <w:b/>
          <w:szCs w:val="20"/>
        </w:rPr>
      </w:pPr>
    </w:p>
    <w:p w:rsidR="00DC5F98" w:rsidRDefault="00DC5F98" w:rsidP="00E06F33">
      <w:pPr>
        <w:rPr>
          <w:szCs w:val="20"/>
        </w:rPr>
      </w:pPr>
      <w:r>
        <w:rPr>
          <w:szCs w:val="20"/>
        </w:rPr>
        <w:t>Spørsmål 3 og 7 må ”snus” før vi kan beregne reliabiliteten for de 8 spørsmålene. Dette gjør du på følgende måte:</w:t>
      </w:r>
      <w:r w:rsidR="00A728CB" w:rsidRPr="00A728CB">
        <w:rPr>
          <w:noProof/>
          <w:szCs w:val="20"/>
          <w:lang w:eastAsia="zh-CN"/>
        </w:rPr>
        <w:t xml:space="preserve"> </w:t>
      </w:r>
    </w:p>
    <w:p w:rsidR="00DC5F98" w:rsidRDefault="00DC5F98" w:rsidP="00E06F33">
      <w:pPr>
        <w:rPr>
          <w:szCs w:val="20"/>
        </w:rPr>
      </w:pPr>
    </w:p>
    <w:p w:rsidR="00DC5F98" w:rsidRDefault="00DC5F98" w:rsidP="00E06F33">
      <w:pPr>
        <w:rPr>
          <w:szCs w:val="20"/>
        </w:rPr>
      </w:pPr>
      <w:r>
        <w:rPr>
          <w:szCs w:val="20"/>
        </w:rPr>
        <w:t>Velg ”TRANSFORM”, deretter ”RECODE</w:t>
      </w:r>
      <w:r w:rsidR="00843EDD">
        <w:rPr>
          <w:szCs w:val="20"/>
        </w:rPr>
        <w:t xml:space="preserve"> </w:t>
      </w:r>
      <w:r>
        <w:rPr>
          <w:szCs w:val="20"/>
        </w:rPr>
        <w:t>INTO DIFFERENT</w:t>
      </w:r>
      <w:r w:rsidRPr="00DC5F98">
        <w:rPr>
          <w:szCs w:val="20"/>
        </w:rPr>
        <w:t xml:space="preserve"> </w:t>
      </w:r>
      <w:r>
        <w:rPr>
          <w:szCs w:val="20"/>
        </w:rPr>
        <w:t>VARIABLES”</w:t>
      </w:r>
    </w:p>
    <w:p w:rsidR="00843EDD" w:rsidRPr="00843EDD" w:rsidRDefault="00843EDD" w:rsidP="00E06F33">
      <w:pPr>
        <w:rPr>
          <w:sz w:val="20"/>
          <w:szCs w:val="20"/>
        </w:rPr>
      </w:pPr>
    </w:p>
    <w:p w:rsidR="00DC5F98" w:rsidRDefault="00C47CB0" w:rsidP="00E06F33">
      <w:pPr>
        <w:rPr>
          <w:szCs w:val="20"/>
        </w:rPr>
      </w:pPr>
      <w:r>
        <w:rPr>
          <w:noProof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56FDBD" wp14:editId="7151089C">
                <wp:simplePos x="0" y="0"/>
                <wp:positionH relativeFrom="column">
                  <wp:posOffset>-252095</wp:posOffset>
                </wp:positionH>
                <wp:positionV relativeFrom="paragraph">
                  <wp:posOffset>1255395</wp:posOffset>
                </wp:positionV>
                <wp:extent cx="1619250" cy="0"/>
                <wp:effectExtent l="0" t="76200" r="19050" b="95250"/>
                <wp:wrapNone/>
                <wp:docPr id="7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92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0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9.85pt,98.85pt" to="107.65pt,9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">
                <v:stroke endarrow="block"/>
              </v:line>
            </w:pict>
          </mc:Fallback>
        </mc:AlternateContent>
      </w:r>
      <w:r w:rsidR="00843EDD">
        <w:rPr>
          <w:noProof/>
          <w:lang w:eastAsia="zh-CN"/>
        </w:rPr>
        <w:drawing>
          <wp:inline distT="0" distB="0" distL="0" distR="0" wp14:anchorId="04760D9E" wp14:editId="360319AC">
            <wp:extent cx="4086225" cy="2109591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98" w:rsidRDefault="00DC5F98" w:rsidP="00E06F33">
      <w:pPr>
        <w:rPr>
          <w:szCs w:val="20"/>
        </w:rPr>
      </w:pPr>
    </w:p>
    <w:p w:rsidR="00DC5F98" w:rsidRDefault="00DC5F98" w:rsidP="00E06F33">
      <w:pPr>
        <w:rPr>
          <w:szCs w:val="20"/>
        </w:rPr>
      </w:pPr>
      <w:r>
        <w:rPr>
          <w:szCs w:val="20"/>
        </w:rPr>
        <w:t xml:space="preserve">Deretter velger du de variablene du vil </w:t>
      </w:r>
      <w:proofErr w:type="spellStart"/>
      <w:r>
        <w:rPr>
          <w:szCs w:val="20"/>
        </w:rPr>
        <w:t>rekode</w:t>
      </w:r>
      <w:proofErr w:type="spellEnd"/>
      <w:r>
        <w:rPr>
          <w:szCs w:val="20"/>
        </w:rPr>
        <w:t>. Skriv i</w:t>
      </w:r>
      <w:r w:rsidR="00337736">
        <w:rPr>
          <w:szCs w:val="20"/>
        </w:rPr>
        <w:t>n</w:t>
      </w:r>
      <w:r>
        <w:rPr>
          <w:szCs w:val="20"/>
        </w:rPr>
        <w:t xml:space="preserve">n nytt navn som de </w:t>
      </w:r>
      <w:proofErr w:type="spellStart"/>
      <w:r>
        <w:rPr>
          <w:szCs w:val="20"/>
        </w:rPr>
        <w:t>rekodede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spøsrmålene</w:t>
      </w:r>
      <w:proofErr w:type="spellEnd"/>
      <w:r>
        <w:rPr>
          <w:szCs w:val="20"/>
        </w:rPr>
        <w:t xml:space="preserve"> skal ha, f eks RESP3_t1</w:t>
      </w:r>
      <w:r w:rsidR="00C47CB0">
        <w:rPr>
          <w:szCs w:val="20"/>
        </w:rPr>
        <w:t>.</w:t>
      </w:r>
    </w:p>
    <w:p w:rsidR="00DC5F98" w:rsidRDefault="00DC5F98" w:rsidP="00E06F33">
      <w:pPr>
        <w:rPr>
          <w:szCs w:val="20"/>
        </w:rPr>
      </w:pPr>
    </w:p>
    <w:p w:rsidR="00DC5F98" w:rsidRPr="00843EDD" w:rsidRDefault="00DC5F98" w:rsidP="00DC5F98">
      <w:pPr>
        <w:jc w:val="right"/>
        <w:rPr>
          <w:sz w:val="20"/>
          <w:szCs w:val="20"/>
        </w:rPr>
      </w:pPr>
    </w:p>
    <w:p w:rsidR="00DC5F98" w:rsidRDefault="009737E1" w:rsidP="00DC5F98">
      <w:pPr>
        <w:jc w:val="right"/>
        <w:rPr>
          <w:szCs w:val="20"/>
        </w:rPr>
      </w:pPr>
      <w:r>
        <w:rPr>
          <w:noProof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49DE0A9" wp14:editId="77C07F12">
                <wp:simplePos x="0" y="0"/>
                <wp:positionH relativeFrom="column">
                  <wp:posOffset>909955</wp:posOffset>
                </wp:positionH>
                <wp:positionV relativeFrom="paragraph">
                  <wp:posOffset>532130</wp:posOffset>
                </wp:positionV>
                <wp:extent cx="2286000" cy="47625"/>
                <wp:effectExtent l="0" t="76200" r="0" b="47625"/>
                <wp:wrapNone/>
                <wp:docPr id="25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0" cy="476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flip:y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65pt,41.9pt" to="251.65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">
                <v:stroke endarrow="block"/>
              </v:line>
            </w:pict>
          </mc:Fallback>
        </mc:AlternateContent>
      </w:r>
      <w:r w:rsidR="000A176E">
        <w:rPr>
          <w:noProof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6A9D73D" wp14:editId="1CB33F24">
                <wp:simplePos x="0" y="0"/>
                <wp:positionH relativeFrom="column">
                  <wp:posOffset>-252094</wp:posOffset>
                </wp:positionH>
                <wp:positionV relativeFrom="paragraph">
                  <wp:posOffset>235585</wp:posOffset>
                </wp:positionV>
                <wp:extent cx="1276350" cy="1476375"/>
                <wp:effectExtent l="0" t="0" r="19050" b="28575"/>
                <wp:wrapNone/>
                <wp:docPr id="2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1476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2D23" w:rsidRDefault="00622D23">
                            <w:r>
                              <w:t>M</w:t>
                            </w:r>
                            <w:r w:rsidR="005760CA">
                              <w:t xml:space="preserve">arker </w:t>
                            </w:r>
                            <w:r>
                              <w:t>spørsmålet</w:t>
                            </w:r>
                            <w:r w:rsidR="005760CA">
                              <w:t>/-ene</w:t>
                            </w:r>
                            <w:r>
                              <w:t xml:space="preserve"> du vil </w:t>
                            </w:r>
                            <w:proofErr w:type="spellStart"/>
                            <w:r>
                              <w:t>rekode</w:t>
                            </w:r>
                            <w:proofErr w:type="spellEnd"/>
                            <w:r>
                              <w:t xml:space="preserve"> (du kan velge </w:t>
                            </w:r>
                            <w:r w:rsidR="005760CA">
                              <w:t>ett, flere eller alle spørsmålene samtidig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9" type="#_x0000_t202" style="position:absolute;left:0;text-align:left;margin-left:-19.85pt;margin-top:18.55pt;width:100.5pt;height:116.2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">
                <v:textbox>
                  <w:txbxContent>
                    <w:p w:rsidR="00622D23" w:rsidRDefault="00622D23">
                      <w:r>
                        <w:t>M</w:t>
                      </w:r>
                      <w:r w:rsidR="005760CA">
                        <w:t xml:space="preserve">arker </w:t>
                      </w:r>
                      <w:r>
                        <w:t>spørsmålet</w:t>
                      </w:r>
                      <w:r w:rsidR="005760CA">
                        <w:t>/-ene</w:t>
                      </w:r>
                      <w:r>
                        <w:t xml:space="preserve"> du vil </w:t>
                      </w:r>
                      <w:proofErr w:type="spellStart"/>
                      <w:r>
                        <w:t>rekode</w:t>
                      </w:r>
                      <w:proofErr w:type="spellEnd"/>
                      <w:r>
                        <w:t xml:space="preserve"> (du kan velge </w:t>
                      </w:r>
                      <w:r w:rsidR="005760CA">
                        <w:t>ett, flere eller alle spørsmålene samtidig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A176E">
        <w:rPr>
          <w:noProof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2E1D460" wp14:editId="5C9D5C5C">
                <wp:simplePos x="0" y="0"/>
                <wp:positionH relativeFrom="column">
                  <wp:posOffset>914400</wp:posOffset>
                </wp:positionH>
                <wp:positionV relativeFrom="paragraph">
                  <wp:posOffset>577850</wp:posOffset>
                </wp:positionV>
                <wp:extent cx="1257300" cy="228600"/>
                <wp:effectExtent l="9525" t="6350" r="28575" b="60325"/>
                <wp:wrapNone/>
                <wp:docPr id="26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3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45.5pt" to="171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">
                <v:stroke endarrow="block"/>
              </v:line>
            </w:pict>
          </mc:Fallback>
        </mc:AlternateContent>
      </w:r>
      <w:r w:rsidR="000A176E">
        <w:rPr>
          <w:noProof/>
          <w:szCs w:val="20"/>
          <w:lang w:eastAsia="zh-CN"/>
        </w:rPr>
        <w:drawing>
          <wp:inline distT="0" distB="0" distL="0" distR="0">
            <wp:extent cx="3771900" cy="195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8" t="29337" r="24426" b="28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F98" w:rsidRDefault="00DC5F98" w:rsidP="00DC5F98">
      <w:pPr>
        <w:rPr>
          <w:szCs w:val="20"/>
        </w:rPr>
      </w:pPr>
    </w:p>
    <w:p w:rsidR="00DC5F98" w:rsidRDefault="005D7B45" w:rsidP="00DC5F98">
      <w:pPr>
        <w:rPr>
          <w:szCs w:val="20"/>
        </w:rPr>
      </w:pPr>
      <w:r>
        <w:rPr>
          <w:noProof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9C1CF79" wp14:editId="1B416040">
                <wp:simplePos x="0" y="0"/>
                <wp:positionH relativeFrom="column">
                  <wp:posOffset>3375025</wp:posOffset>
                </wp:positionH>
                <wp:positionV relativeFrom="paragraph">
                  <wp:posOffset>242570</wp:posOffset>
                </wp:positionV>
                <wp:extent cx="624205" cy="272415"/>
                <wp:effectExtent l="38100" t="0" r="23495" b="70485"/>
                <wp:wrapNone/>
                <wp:docPr id="22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24205" cy="272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" o:spid="_x0000_s1026" style="position:absolute;flip:x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5.75pt,19.1pt" to="314.9pt,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">
                <v:stroke endarrow="block"/>
              </v:line>
            </w:pict>
          </mc:Fallback>
        </mc:AlternateContent>
      </w:r>
      <w:r>
        <w:rPr>
          <w:noProof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3CB2CBE" wp14:editId="14804473">
                <wp:simplePos x="0" y="0"/>
                <wp:positionH relativeFrom="column">
                  <wp:posOffset>3199765</wp:posOffset>
                </wp:positionH>
                <wp:positionV relativeFrom="paragraph">
                  <wp:posOffset>791210</wp:posOffset>
                </wp:positionV>
                <wp:extent cx="800100" cy="114300"/>
                <wp:effectExtent l="38100" t="0" r="19050" b="76200"/>
                <wp:wrapNone/>
                <wp:docPr id="23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001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" o:spid="_x0000_s1026" style="position:absolute;flip:x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1.95pt,62.3pt" to="314.95pt,7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">
                <v:stroke endarrow="block"/>
              </v:line>
            </w:pict>
          </mc:Fallback>
        </mc:AlternateContent>
      </w:r>
      <w:r>
        <w:rPr>
          <w:noProof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7CEB7F0" wp14:editId="70732297">
                <wp:simplePos x="0" y="0"/>
                <wp:positionH relativeFrom="column">
                  <wp:posOffset>2117725</wp:posOffset>
                </wp:positionH>
                <wp:positionV relativeFrom="paragraph">
                  <wp:posOffset>1187450</wp:posOffset>
                </wp:positionV>
                <wp:extent cx="1881505" cy="471805"/>
                <wp:effectExtent l="38100" t="57150" r="23495" b="23495"/>
                <wp:wrapNone/>
                <wp:docPr id="21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881505" cy="4718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" o:spid="_x0000_s1026" style="position:absolute;flip:x 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6.75pt,93.5pt" to="314.9pt,1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">
                <v:stroke endarrow="block"/>
              </v:line>
            </w:pict>
          </mc:Fallback>
        </mc:AlternateContent>
      </w:r>
      <w:r>
        <w:rPr>
          <w:noProof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C02E1BC" wp14:editId="659AABE8">
                <wp:simplePos x="0" y="0"/>
                <wp:positionH relativeFrom="column">
                  <wp:posOffset>3999865</wp:posOffset>
                </wp:positionH>
                <wp:positionV relativeFrom="paragraph">
                  <wp:posOffset>105410</wp:posOffset>
                </wp:positionV>
                <wp:extent cx="1943100" cy="1882140"/>
                <wp:effectExtent l="0" t="0" r="19050" b="22860"/>
                <wp:wrapNone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882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2D23" w:rsidRDefault="00622D23">
                            <w:r>
                              <w:t>1. Skriv inn navnet på de</w:t>
                            </w:r>
                            <w:r w:rsidR="00C47CB0">
                              <w:t>(</w:t>
                            </w:r>
                            <w:r>
                              <w:t>n</w:t>
                            </w:r>
                            <w:r w:rsidR="00C47CB0">
                              <w:t>)</w:t>
                            </w:r>
                            <w:r>
                              <w:t xml:space="preserve"> nye, </w:t>
                            </w:r>
                            <w:proofErr w:type="spellStart"/>
                            <w:r>
                              <w:t>rekodede</w:t>
                            </w:r>
                            <w:proofErr w:type="spellEnd"/>
                            <w:r>
                              <w:t xml:space="preserve"> variabelen</w:t>
                            </w:r>
                            <w:r w:rsidR="00C47CB0">
                              <w:t>(e)</w:t>
                            </w:r>
                            <w:r>
                              <w:t xml:space="preserve"> du skal lage.</w:t>
                            </w:r>
                          </w:p>
                          <w:p w:rsidR="00622D23" w:rsidRDefault="00622D23">
                            <w:r>
                              <w:t>2. Klikk deretter på ”</w:t>
                            </w:r>
                            <w:proofErr w:type="spellStart"/>
                            <w:r>
                              <w:t>Change</w:t>
                            </w:r>
                            <w:proofErr w:type="spellEnd"/>
                            <w:r>
                              <w:t>”</w:t>
                            </w:r>
                          </w:p>
                          <w:p w:rsidR="00622D23" w:rsidRDefault="00C47CB0">
                            <w:r>
                              <w:t xml:space="preserve">- Gjenta prosessen for alle variabler du ønsker </w:t>
                            </w:r>
                            <w:proofErr w:type="gramStart"/>
                            <w:r>
                              <w:t>å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rekode</w:t>
                            </w:r>
                            <w:proofErr w:type="spellEnd"/>
                            <w:r>
                              <w:t xml:space="preserve">. </w:t>
                            </w:r>
                          </w:p>
                          <w:p w:rsidR="00622D23" w:rsidRDefault="00622D23">
                            <w:r>
                              <w:t xml:space="preserve">3. Til slutt, klikk på ”Old and </w:t>
                            </w:r>
                            <w:proofErr w:type="spellStart"/>
                            <w:r>
                              <w:t>new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30" type="#_x0000_t202" style="position:absolute;margin-left:314.95pt;margin-top:8.3pt;width:153pt;height:148.2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">
                <v:textbox>
                  <w:txbxContent>
                    <w:p w:rsidR="00622D23" w:rsidRDefault="00622D23">
                      <w:r>
                        <w:t>1. Skriv inn navnet på de</w:t>
                      </w:r>
                      <w:r w:rsidR="00C47CB0">
                        <w:t>(</w:t>
                      </w:r>
                      <w:r>
                        <w:t>n</w:t>
                      </w:r>
                      <w:r w:rsidR="00C47CB0">
                        <w:t>)</w:t>
                      </w:r>
                      <w:r>
                        <w:t xml:space="preserve"> nye, </w:t>
                      </w:r>
                      <w:proofErr w:type="spellStart"/>
                      <w:r>
                        <w:t>rekodede</w:t>
                      </w:r>
                      <w:proofErr w:type="spellEnd"/>
                      <w:r>
                        <w:t xml:space="preserve"> variabelen</w:t>
                      </w:r>
                      <w:r w:rsidR="00C47CB0">
                        <w:t>(e)</w:t>
                      </w:r>
                      <w:r>
                        <w:t xml:space="preserve"> du skal lage.</w:t>
                      </w:r>
                    </w:p>
                    <w:p w:rsidR="00622D23" w:rsidRDefault="00622D23">
                      <w:r>
                        <w:t>2. Klikk deretter på ”</w:t>
                      </w:r>
                      <w:proofErr w:type="spellStart"/>
                      <w:r>
                        <w:t>Change</w:t>
                      </w:r>
                      <w:proofErr w:type="spellEnd"/>
                      <w:r>
                        <w:t>”</w:t>
                      </w:r>
                    </w:p>
                    <w:p w:rsidR="00622D23" w:rsidRDefault="00C47CB0">
                      <w:r>
                        <w:t xml:space="preserve">- Gjenta prosessen for alle variabler du ønsker </w:t>
                      </w:r>
                      <w:proofErr w:type="gramStart"/>
                      <w:r>
                        <w:t>å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rekode</w:t>
                      </w:r>
                      <w:proofErr w:type="spellEnd"/>
                      <w:r>
                        <w:t xml:space="preserve">. </w:t>
                      </w:r>
                    </w:p>
                    <w:p w:rsidR="00622D23" w:rsidRDefault="00622D23">
                      <w:r>
                        <w:t xml:space="preserve">3. Til slutt, klikk på ”Old and </w:t>
                      </w:r>
                      <w:proofErr w:type="spellStart"/>
                      <w:r>
                        <w:t>new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0A176E">
        <w:rPr>
          <w:noProof/>
          <w:szCs w:val="20"/>
          <w:lang w:eastAsia="zh-CN"/>
        </w:rPr>
        <w:drawing>
          <wp:inline distT="0" distB="0" distL="0" distR="0">
            <wp:extent cx="3590925" cy="1714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1" t="29021" r="24591" b="31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E3C" w:rsidRDefault="00B12E3C" w:rsidP="00DC5F98">
      <w:pPr>
        <w:rPr>
          <w:szCs w:val="20"/>
        </w:rPr>
      </w:pPr>
    </w:p>
    <w:p w:rsidR="00B12E3C" w:rsidRPr="005D7B45" w:rsidRDefault="00B12E3C" w:rsidP="00DC5F98">
      <w:pPr>
        <w:rPr>
          <w:sz w:val="22"/>
          <w:szCs w:val="22"/>
        </w:rPr>
      </w:pPr>
    </w:p>
    <w:p w:rsidR="00B12E3C" w:rsidRPr="005D7B45" w:rsidRDefault="00B12E3C" w:rsidP="00DC5F98">
      <w:pPr>
        <w:rPr>
          <w:sz w:val="20"/>
          <w:szCs w:val="20"/>
        </w:rPr>
      </w:pPr>
    </w:p>
    <w:p w:rsidR="007802EE" w:rsidRDefault="005760CA" w:rsidP="007802EE">
      <w:pPr>
        <w:jc w:val="right"/>
        <w:rPr>
          <w:i/>
          <w:sz w:val="22"/>
          <w:szCs w:val="22"/>
        </w:rPr>
      </w:pPr>
      <w:r w:rsidRPr="005760CA">
        <w:rPr>
          <w:i/>
          <w:sz w:val="22"/>
          <w:szCs w:val="22"/>
        </w:rPr>
        <w:t xml:space="preserve">       </w:t>
      </w:r>
      <w:r w:rsidRPr="005760CA">
        <w:rPr>
          <w:i/>
          <w:sz w:val="22"/>
          <w:szCs w:val="22"/>
        </w:rPr>
        <w:tab/>
      </w:r>
      <w:r w:rsidRPr="005760CA">
        <w:rPr>
          <w:i/>
          <w:sz w:val="22"/>
          <w:szCs w:val="22"/>
        </w:rPr>
        <w:tab/>
      </w:r>
      <w:r w:rsidRPr="005760CA">
        <w:rPr>
          <w:i/>
          <w:sz w:val="22"/>
          <w:szCs w:val="22"/>
        </w:rPr>
        <w:tab/>
      </w:r>
      <w:r w:rsidRPr="005760CA">
        <w:rPr>
          <w:i/>
          <w:sz w:val="22"/>
          <w:szCs w:val="22"/>
        </w:rPr>
        <w:tab/>
        <w:t>(</w:t>
      </w:r>
      <w:r w:rsidR="007802EE">
        <w:rPr>
          <w:i/>
          <w:sz w:val="22"/>
          <w:szCs w:val="22"/>
        </w:rPr>
        <w:t>F</w:t>
      </w:r>
      <w:r w:rsidRPr="005760CA">
        <w:rPr>
          <w:i/>
          <w:sz w:val="22"/>
          <w:szCs w:val="22"/>
        </w:rPr>
        <w:t>ortsetter på neste side)</w:t>
      </w:r>
    </w:p>
    <w:p w:rsidR="00B12E3C" w:rsidRPr="002E5F6B" w:rsidRDefault="005760CA" w:rsidP="00C47CB0">
      <w:pPr>
        <w:tabs>
          <w:tab w:val="left" w:pos="9214"/>
        </w:tabs>
        <w:ind w:right="-142"/>
        <w:rPr>
          <w:szCs w:val="20"/>
          <w:u w:val="single"/>
        </w:rPr>
      </w:pPr>
      <w:r w:rsidRPr="005760CA">
        <w:rPr>
          <w:i/>
          <w:sz w:val="22"/>
          <w:szCs w:val="22"/>
        </w:rPr>
        <w:br w:type="page"/>
      </w:r>
      <w:r w:rsidR="00B12E3C">
        <w:rPr>
          <w:szCs w:val="20"/>
        </w:rPr>
        <w:lastRenderedPageBreak/>
        <w:t xml:space="preserve">Nå begynner </w:t>
      </w:r>
      <w:proofErr w:type="spellStart"/>
      <w:r w:rsidR="00B12E3C">
        <w:rPr>
          <w:szCs w:val="20"/>
        </w:rPr>
        <w:t>rekodingen</w:t>
      </w:r>
      <w:proofErr w:type="spellEnd"/>
      <w:r w:rsidR="00B12E3C">
        <w:rPr>
          <w:szCs w:val="20"/>
        </w:rPr>
        <w:t xml:space="preserve">. Nå skal verdien 1 på SP3_t1 bli lik 7 på den nye, </w:t>
      </w:r>
      <w:proofErr w:type="spellStart"/>
      <w:r w:rsidR="00B12E3C">
        <w:rPr>
          <w:szCs w:val="20"/>
        </w:rPr>
        <w:t>rekodede</w:t>
      </w:r>
      <w:proofErr w:type="spellEnd"/>
      <w:r w:rsidR="00B12E3C">
        <w:rPr>
          <w:szCs w:val="20"/>
        </w:rPr>
        <w:t xml:space="preserve"> variabelen, verdien 2 skal bli 6, 3 skal bli 5</w:t>
      </w:r>
      <w:r w:rsidR="00C47CB0">
        <w:rPr>
          <w:szCs w:val="20"/>
        </w:rPr>
        <w:t>,</w:t>
      </w:r>
      <w:r w:rsidR="00B12E3C">
        <w:rPr>
          <w:szCs w:val="20"/>
        </w:rPr>
        <w:t xml:space="preserve"> osv.</w:t>
      </w:r>
      <w:r w:rsidR="00C47CB0">
        <w:rPr>
          <w:szCs w:val="20"/>
        </w:rPr>
        <w:t xml:space="preserve"> </w:t>
      </w:r>
      <w:r w:rsidR="00C47CB0" w:rsidRPr="002E5F6B">
        <w:rPr>
          <w:b/>
          <w:szCs w:val="20"/>
          <w:u w:val="single"/>
        </w:rPr>
        <w:t xml:space="preserve">Husk </w:t>
      </w:r>
      <w:proofErr w:type="gramStart"/>
      <w:r w:rsidR="00C47CB0" w:rsidRPr="002E5F6B">
        <w:rPr>
          <w:b/>
          <w:szCs w:val="20"/>
          <w:u w:val="single"/>
        </w:rPr>
        <w:t>å</w:t>
      </w:r>
      <w:proofErr w:type="gramEnd"/>
      <w:r w:rsidR="00C47CB0" w:rsidRPr="002E5F6B">
        <w:rPr>
          <w:b/>
          <w:szCs w:val="20"/>
          <w:u w:val="single"/>
        </w:rPr>
        <w:t xml:space="preserve"> </w:t>
      </w:r>
      <w:proofErr w:type="spellStart"/>
      <w:r w:rsidR="00C47CB0" w:rsidRPr="002E5F6B">
        <w:rPr>
          <w:b/>
          <w:szCs w:val="20"/>
          <w:u w:val="single"/>
        </w:rPr>
        <w:t>rekode</w:t>
      </w:r>
      <w:proofErr w:type="spellEnd"/>
      <w:r w:rsidR="00C47CB0" w:rsidRPr="002E5F6B">
        <w:rPr>
          <w:b/>
          <w:szCs w:val="20"/>
          <w:u w:val="single"/>
        </w:rPr>
        <w:t xml:space="preserve"> samtlige verdier f.o.m. 1 t.o.m. </w:t>
      </w:r>
      <w:r w:rsidR="009737E1" w:rsidRPr="002E5F6B">
        <w:rPr>
          <w:b/>
          <w:szCs w:val="20"/>
          <w:u w:val="single"/>
        </w:rPr>
        <w:t>7!</w:t>
      </w:r>
    </w:p>
    <w:p w:rsidR="00B12E3C" w:rsidRDefault="00B12E3C" w:rsidP="00DC5F98">
      <w:pPr>
        <w:rPr>
          <w:szCs w:val="20"/>
        </w:rPr>
      </w:pPr>
    </w:p>
    <w:p w:rsidR="00B12E3C" w:rsidRDefault="00DF2ED1" w:rsidP="00DC5F98">
      <w:pPr>
        <w:rPr>
          <w:szCs w:val="20"/>
        </w:rPr>
      </w:pPr>
      <w:r>
        <w:rPr>
          <w:noProof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B89DB27" wp14:editId="32A93CE3">
                <wp:simplePos x="0" y="0"/>
                <wp:positionH relativeFrom="column">
                  <wp:posOffset>2232025</wp:posOffset>
                </wp:positionH>
                <wp:positionV relativeFrom="paragraph">
                  <wp:posOffset>349885</wp:posOffset>
                </wp:positionV>
                <wp:extent cx="1653540" cy="350520"/>
                <wp:effectExtent l="19050" t="57150" r="22860" b="30480"/>
                <wp:wrapNone/>
                <wp:docPr id="17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53540" cy="3505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1" o:spid="_x0000_s1026" style="position:absolute;flip:x 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5.75pt,27.55pt" to="305.95pt,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">
                <v:stroke endarrow="block"/>
              </v:line>
            </w:pict>
          </mc:Fallback>
        </mc:AlternateContent>
      </w:r>
      <w:r w:rsidR="002758EA">
        <w:rPr>
          <w:noProof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94E6DD1" wp14:editId="30D7CD88">
                <wp:simplePos x="0" y="0"/>
                <wp:positionH relativeFrom="column">
                  <wp:posOffset>2443480</wp:posOffset>
                </wp:positionH>
                <wp:positionV relativeFrom="paragraph">
                  <wp:posOffset>1422400</wp:posOffset>
                </wp:positionV>
                <wp:extent cx="1438276" cy="523875"/>
                <wp:effectExtent l="38100" t="0" r="28575" b="66675"/>
                <wp:wrapNone/>
                <wp:docPr id="20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38276" cy="5238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5" o:spid="_x0000_s1026" style="position:absolute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2.4pt,112pt" to="305.65pt,1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">
                <v:stroke endarrow="block"/>
              </v:line>
            </w:pict>
          </mc:Fallback>
        </mc:AlternateContent>
      </w:r>
      <w:r w:rsidR="002758EA">
        <w:rPr>
          <w:noProof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1F4B5BE" wp14:editId="03ED23FA">
                <wp:simplePos x="0" y="0"/>
                <wp:positionH relativeFrom="column">
                  <wp:posOffset>2443480</wp:posOffset>
                </wp:positionH>
                <wp:positionV relativeFrom="paragraph">
                  <wp:posOffset>1031875</wp:posOffset>
                </wp:positionV>
                <wp:extent cx="1438275" cy="161925"/>
                <wp:effectExtent l="0" t="57150" r="28575" b="28575"/>
                <wp:wrapNone/>
                <wp:docPr id="19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38275" cy="1619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4" o:spid="_x0000_s1026" style="position:absolute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2.4pt,81.25pt" to="305.65pt,9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">
                <v:stroke endarrow="block"/>
              </v:line>
            </w:pict>
          </mc:Fallback>
        </mc:AlternateContent>
      </w:r>
      <w:r w:rsidR="002758EA">
        <w:rPr>
          <w:noProof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9ED0021" wp14:editId="542AB473">
                <wp:simplePos x="0" y="0"/>
                <wp:positionH relativeFrom="column">
                  <wp:posOffset>452755</wp:posOffset>
                </wp:positionH>
                <wp:positionV relativeFrom="paragraph">
                  <wp:posOffset>450850</wp:posOffset>
                </wp:positionV>
                <wp:extent cx="3429000" cy="57150"/>
                <wp:effectExtent l="19050" t="76200" r="19050" b="38100"/>
                <wp:wrapNone/>
                <wp:docPr id="18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429000" cy="571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" o:spid="_x0000_s1026" style="position:absolute;flip:x 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.65pt,35.5pt" to="305.65pt,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">
                <v:stroke endarrow="block"/>
              </v:line>
            </w:pict>
          </mc:Fallback>
        </mc:AlternateContent>
      </w:r>
      <w:r w:rsidR="000A176E">
        <w:rPr>
          <w:noProof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388620</wp:posOffset>
                </wp:positionV>
                <wp:extent cx="2057400" cy="1485900"/>
                <wp:effectExtent l="9525" t="7620" r="9525" b="11430"/>
                <wp:wrapNone/>
                <wp:docPr id="1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2D23" w:rsidRPr="00A728CB" w:rsidRDefault="00622D23">
                            <w:pPr>
                              <w:rPr>
                                <w:lang w:val="nn-NO"/>
                              </w:rPr>
                            </w:pPr>
                            <w:r w:rsidRPr="00A728CB">
                              <w:rPr>
                                <w:lang w:val="nn-NO"/>
                              </w:rPr>
                              <w:t xml:space="preserve">1. Skriv inn </w:t>
                            </w:r>
                            <w:proofErr w:type="spellStart"/>
                            <w:r w:rsidRPr="00A728CB">
                              <w:rPr>
                                <w:lang w:val="nn-NO"/>
                              </w:rPr>
                              <w:t>gammel</w:t>
                            </w:r>
                            <w:proofErr w:type="spellEnd"/>
                            <w:r w:rsidRPr="00A728CB">
                              <w:rPr>
                                <w:lang w:val="nn-NO"/>
                              </w:rPr>
                              <w:t xml:space="preserve"> verdi</w:t>
                            </w:r>
                          </w:p>
                          <w:p w:rsidR="00622D23" w:rsidRPr="00A728CB" w:rsidRDefault="00622D23">
                            <w:pPr>
                              <w:rPr>
                                <w:lang w:val="nn-NO"/>
                              </w:rPr>
                            </w:pPr>
                            <w:r w:rsidRPr="00A728CB">
                              <w:rPr>
                                <w:lang w:val="nn-NO"/>
                              </w:rPr>
                              <w:t>2. Skriv inn ny verdi</w:t>
                            </w:r>
                          </w:p>
                          <w:p w:rsidR="00622D23" w:rsidRDefault="00622D23">
                            <w:r>
                              <w:t>3. Klikk ”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” mellom hver gang og se at </w:t>
                            </w:r>
                            <w:r w:rsidRPr="00DF2ED1">
                              <w:t>alle</w:t>
                            </w:r>
                            <w:r>
                              <w:t xml:space="preserve"> verdiene kommer opp i denne boksen</w:t>
                            </w:r>
                          </w:p>
                          <w:p w:rsidR="00622D23" w:rsidRDefault="00622D23">
                            <w:r>
                              <w:t xml:space="preserve">4. Klikk </w:t>
                            </w:r>
                            <w:proofErr w:type="spellStart"/>
                            <w:r>
                              <w:t>Continue</w:t>
                            </w:r>
                            <w:proofErr w:type="spellEnd"/>
                            <w:r>
                              <w:t xml:space="preserve"> når du er ferdig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1" type="#_x0000_t202" style="position:absolute;margin-left:306pt;margin-top:30.6pt;width:162pt;height:117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">
                <v:textbox>
                  <w:txbxContent>
                    <w:p w:rsidR="00622D23" w:rsidRPr="00A728CB" w:rsidRDefault="00622D23">
                      <w:pPr>
                        <w:rPr>
                          <w:lang w:val="nn-NO"/>
                        </w:rPr>
                      </w:pPr>
                      <w:r w:rsidRPr="00A728CB">
                        <w:rPr>
                          <w:lang w:val="nn-NO"/>
                        </w:rPr>
                        <w:t xml:space="preserve">1. Skriv inn </w:t>
                      </w:r>
                      <w:proofErr w:type="spellStart"/>
                      <w:r w:rsidRPr="00A728CB">
                        <w:rPr>
                          <w:lang w:val="nn-NO"/>
                        </w:rPr>
                        <w:t>gammel</w:t>
                      </w:r>
                      <w:proofErr w:type="spellEnd"/>
                      <w:r w:rsidRPr="00A728CB">
                        <w:rPr>
                          <w:lang w:val="nn-NO"/>
                        </w:rPr>
                        <w:t xml:space="preserve"> verdi</w:t>
                      </w:r>
                    </w:p>
                    <w:p w:rsidR="00622D23" w:rsidRPr="00A728CB" w:rsidRDefault="00622D23">
                      <w:pPr>
                        <w:rPr>
                          <w:lang w:val="nn-NO"/>
                        </w:rPr>
                      </w:pPr>
                      <w:r w:rsidRPr="00A728CB">
                        <w:rPr>
                          <w:lang w:val="nn-NO"/>
                        </w:rPr>
                        <w:t>2. Skriv inn ny verdi</w:t>
                      </w:r>
                    </w:p>
                    <w:p w:rsidR="00622D23" w:rsidRDefault="00622D23">
                      <w:r>
                        <w:t>3. Klikk ”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” mellom hver gang og se at </w:t>
                      </w:r>
                      <w:r w:rsidRPr="00DF2ED1">
                        <w:t>alle</w:t>
                      </w:r>
                      <w:r>
                        <w:t xml:space="preserve"> verdiene kommer opp i denne boksen</w:t>
                      </w:r>
                    </w:p>
                    <w:p w:rsidR="00622D23" w:rsidRDefault="00622D23">
                      <w:r>
                        <w:t xml:space="preserve">4. Klikk </w:t>
                      </w:r>
                      <w:proofErr w:type="spellStart"/>
                      <w:r>
                        <w:t>Continue</w:t>
                      </w:r>
                      <w:proofErr w:type="spellEnd"/>
                      <w:r>
                        <w:t xml:space="preserve"> når du er ferdig</w:t>
                      </w:r>
                    </w:p>
                  </w:txbxContent>
                </v:textbox>
              </v:shape>
            </w:pict>
          </mc:Fallback>
        </mc:AlternateContent>
      </w:r>
      <w:r w:rsidR="000A176E">
        <w:rPr>
          <w:noProof/>
          <w:szCs w:val="20"/>
          <w:lang w:eastAsia="zh-CN"/>
        </w:rPr>
        <w:drawing>
          <wp:inline distT="0" distB="0" distL="0" distR="0">
            <wp:extent cx="3429000" cy="2219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3" t="35423" r="24426" b="13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E3C" w:rsidRDefault="00B12E3C" w:rsidP="00DC5F98">
      <w:pPr>
        <w:rPr>
          <w:szCs w:val="20"/>
        </w:rPr>
      </w:pPr>
    </w:p>
    <w:p w:rsidR="00B12E3C" w:rsidRDefault="000A176E" w:rsidP="00DC5F98">
      <w:pPr>
        <w:rPr>
          <w:szCs w:val="20"/>
        </w:rPr>
      </w:pPr>
      <w:r>
        <w:rPr>
          <w:noProof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908050</wp:posOffset>
                </wp:positionV>
                <wp:extent cx="1943100" cy="685800"/>
                <wp:effectExtent l="38100" t="12700" r="9525" b="53975"/>
                <wp:wrapNone/>
                <wp:docPr id="15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43100" cy="685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9" o:spid="_x0000_s1026" style="position:absolute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pt,71.5pt" to="324pt,1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">
                <v:stroke endarrow="block"/>
              </v:line>
            </w:pict>
          </mc:Fallback>
        </mc:AlternateContent>
      </w:r>
      <w:r>
        <w:rPr>
          <w:noProof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679450</wp:posOffset>
                </wp:positionV>
                <wp:extent cx="1371600" cy="914400"/>
                <wp:effectExtent l="9525" t="12700" r="9525" b="6350"/>
                <wp:wrapNone/>
                <wp:docPr id="4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2D23" w:rsidRDefault="00622D23">
                            <w:r>
                              <w:t>Klikk OK…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2" type="#_x0000_t202" style="position:absolute;margin-left:333pt;margin-top:53.5pt;width:108pt;height:1in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">
                <v:textbox>
                  <w:txbxContent>
                    <w:p w:rsidR="00622D23" w:rsidRDefault="00622D23">
                      <w:r>
                        <w:t>Klikk OK…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  <w:lang w:eastAsia="zh-CN"/>
        </w:rPr>
        <w:drawing>
          <wp:inline distT="0" distB="0" distL="0" distR="0">
            <wp:extent cx="3429000" cy="1819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1" t="29021" r="24403" b="28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B12E3C" w:rsidRDefault="00B12E3C" w:rsidP="00DC5F98">
      <w:pPr>
        <w:rPr>
          <w:szCs w:val="20"/>
        </w:rPr>
      </w:pPr>
    </w:p>
    <w:p w:rsidR="00B12E3C" w:rsidRDefault="00B12E3C" w:rsidP="00DC5F98">
      <w:pPr>
        <w:rPr>
          <w:szCs w:val="20"/>
        </w:rPr>
      </w:pPr>
    </w:p>
    <w:p w:rsidR="00B12E3C" w:rsidRDefault="000A176E" w:rsidP="00DC5F98">
      <w:pPr>
        <w:rPr>
          <w:szCs w:val="20"/>
        </w:rPr>
      </w:pPr>
      <w:r>
        <w:rPr>
          <w:noProof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2233930</wp:posOffset>
                </wp:positionH>
                <wp:positionV relativeFrom="paragraph">
                  <wp:posOffset>172720</wp:posOffset>
                </wp:positionV>
                <wp:extent cx="504825" cy="981075"/>
                <wp:effectExtent l="38100" t="0" r="28575" b="47625"/>
                <wp:wrapNone/>
                <wp:docPr id="3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04825" cy="9810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0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5.9pt,13.6pt" to="215.65pt,9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">
                <v:stroke endarrow="block"/>
              </v:line>
            </w:pict>
          </mc:Fallback>
        </mc:AlternateContent>
      </w:r>
      <w:r w:rsidR="00343CA9">
        <w:rPr>
          <w:szCs w:val="20"/>
        </w:rPr>
        <w:t xml:space="preserve">Kikk på </w:t>
      </w:r>
      <w:r w:rsidR="00B12E3C">
        <w:rPr>
          <w:szCs w:val="20"/>
        </w:rPr>
        <w:t>data</w:t>
      </w:r>
      <w:r w:rsidR="00343CA9">
        <w:rPr>
          <w:szCs w:val="20"/>
        </w:rPr>
        <w:t xml:space="preserve">filen etterpå, du har nå fått en ny variabel til slutt i filen. Gjør samme operasjon for resten av de variablene du vil </w:t>
      </w:r>
      <w:proofErr w:type="spellStart"/>
      <w:r w:rsidR="00343CA9">
        <w:rPr>
          <w:szCs w:val="20"/>
        </w:rPr>
        <w:t>rekode</w:t>
      </w:r>
      <w:proofErr w:type="spellEnd"/>
      <w:r w:rsidR="007802EE">
        <w:rPr>
          <w:szCs w:val="20"/>
        </w:rPr>
        <w:t xml:space="preserve">. </w:t>
      </w:r>
    </w:p>
    <w:p w:rsidR="00343CA9" w:rsidRDefault="00343CA9" w:rsidP="00DC5F98">
      <w:pPr>
        <w:rPr>
          <w:szCs w:val="20"/>
        </w:rPr>
      </w:pPr>
    </w:p>
    <w:p w:rsidR="00343CA9" w:rsidRPr="00DC5F98" w:rsidRDefault="000A176E" w:rsidP="00DC5F98">
      <w:pPr>
        <w:rPr>
          <w:szCs w:val="20"/>
        </w:rPr>
      </w:pPr>
      <w:r>
        <w:rPr>
          <w:noProof/>
          <w:szCs w:val="20"/>
          <w:lang w:eastAsia="zh-CN"/>
        </w:rPr>
        <w:drawing>
          <wp:inline distT="0" distB="0" distL="0" distR="0">
            <wp:extent cx="4343400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9" t="15776" r="12506" b="1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3CA9" w:rsidRPr="00DC5F98" w:rsidSect="00C47CB0">
      <w:footerReference w:type="default" r:id="rId25"/>
      <w:pgSz w:w="11906" w:h="16838"/>
      <w:pgMar w:top="1417" w:right="1133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68EC" w:rsidRDefault="00CC68EC">
      <w:r>
        <w:separator/>
      </w:r>
    </w:p>
  </w:endnote>
  <w:endnote w:type="continuationSeparator" w:id="0">
    <w:p w:rsidR="00CC68EC" w:rsidRDefault="00CC68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2D23" w:rsidRDefault="00622D23" w:rsidP="00F32C3D">
    <w:pPr>
      <w:pStyle w:val="Bunntekst"/>
      <w:jc w:val="center"/>
    </w:pPr>
    <w:r>
      <w:rPr>
        <w:rStyle w:val="Sidetall"/>
      </w:rPr>
      <w:fldChar w:fldCharType="begin"/>
    </w:r>
    <w:r>
      <w:rPr>
        <w:rStyle w:val="Sidetall"/>
      </w:rPr>
      <w:instrText xml:space="preserve"> PAGE </w:instrText>
    </w:r>
    <w:r>
      <w:rPr>
        <w:rStyle w:val="Sidetall"/>
      </w:rPr>
      <w:fldChar w:fldCharType="separate"/>
    </w:r>
    <w:r w:rsidR="00DF2ED1">
      <w:rPr>
        <w:rStyle w:val="Sidetall"/>
        <w:noProof/>
      </w:rPr>
      <w:t>8</w:t>
    </w:r>
    <w:r>
      <w:rPr>
        <w:rStyle w:val="Sidetall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68EC" w:rsidRDefault="00CC68EC">
      <w:r>
        <w:separator/>
      </w:r>
    </w:p>
  </w:footnote>
  <w:footnote w:type="continuationSeparator" w:id="0">
    <w:p w:rsidR="00CC68EC" w:rsidRDefault="00CC68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0A39AF"/>
    <w:multiLevelType w:val="hybridMultilevel"/>
    <w:tmpl w:val="3D8A4320"/>
    <w:lvl w:ilvl="0" w:tplc="0414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4241771F"/>
    <w:multiLevelType w:val="hybridMultilevel"/>
    <w:tmpl w:val="6CEE456A"/>
    <w:lvl w:ilvl="0" w:tplc="0414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57D9691A"/>
    <w:multiLevelType w:val="hybridMultilevel"/>
    <w:tmpl w:val="C8BA2200"/>
    <w:lvl w:ilvl="0" w:tplc="2D2EA4F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E01048"/>
    <w:multiLevelType w:val="hybridMultilevel"/>
    <w:tmpl w:val="9754058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5B255C4E"/>
    <w:multiLevelType w:val="hybridMultilevel"/>
    <w:tmpl w:val="F460CE18"/>
    <w:lvl w:ilvl="0" w:tplc="0414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5FF87248"/>
    <w:multiLevelType w:val="hybridMultilevel"/>
    <w:tmpl w:val="32901544"/>
    <w:lvl w:ilvl="0" w:tplc="0414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71163684"/>
    <w:multiLevelType w:val="multilevel"/>
    <w:tmpl w:val="74FE9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526023E"/>
    <w:multiLevelType w:val="hybridMultilevel"/>
    <w:tmpl w:val="2C4A7D72"/>
    <w:lvl w:ilvl="0" w:tplc="7494BA42">
      <w:start w:val="1"/>
      <w:numFmt w:val="lowerLetter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F33"/>
    <w:rsid w:val="000A176E"/>
    <w:rsid w:val="000A75C0"/>
    <w:rsid w:val="000C4694"/>
    <w:rsid w:val="000E6C0F"/>
    <w:rsid w:val="001334A5"/>
    <w:rsid w:val="002034C4"/>
    <w:rsid w:val="0022195B"/>
    <w:rsid w:val="00243201"/>
    <w:rsid w:val="002758EA"/>
    <w:rsid w:val="00297AFA"/>
    <w:rsid w:val="002C71B1"/>
    <w:rsid w:val="002E5F6B"/>
    <w:rsid w:val="00331811"/>
    <w:rsid w:val="00337736"/>
    <w:rsid w:val="00343CA9"/>
    <w:rsid w:val="00360A26"/>
    <w:rsid w:val="00377F6D"/>
    <w:rsid w:val="00381546"/>
    <w:rsid w:val="0039357B"/>
    <w:rsid w:val="003A60BF"/>
    <w:rsid w:val="003D23D7"/>
    <w:rsid w:val="00401837"/>
    <w:rsid w:val="00423606"/>
    <w:rsid w:val="004A7813"/>
    <w:rsid w:val="0056308D"/>
    <w:rsid w:val="00564726"/>
    <w:rsid w:val="00566AF4"/>
    <w:rsid w:val="005760CA"/>
    <w:rsid w:val="005C2579"/>
    <w:rsid w:val="005C4E90"/>
    <w:rsid w:val="005D7B45"/>
    <w:rsid w:val="0061721E"/>
    <w:rsid w:val="00622D23"/>
    <w:rsid w:val="0062577A"/>
    <w:rsid w:val="00696700"/>
    <w:rsid w:val="006E7F20"/>
    <w:rsid w:val="0072124C"/>
    <w:rsid w:val="00726B56"/>
    <w:rsid w:val="00732F30"/>
    <w:rsid w:val="007775B5"/>
    <w:rsid w:val="007802EE"/>
    <w:rsid w:val="007B2BB2"/>
    <w:rsid w:val="00802E11"/>
    <w:rsid w:val="00805B78"/>
    <w:rsid w:val="00806AFB"/>
    <w:rsid w:val="00843350"/>
    <w:rsid w:val="00843EDD"/>
    <w:rsid w:val="00916856"/>
    <w:rsid w:val="00930DC0"/>
    <w:rsid w:val="00943019"/>
    <w:rsid w:val="00944FD6"/>
    <w:rsid w:val="00962F7E"/>
    <w:rsid w:val="009737E1"/>
    <w:rsid w:val="00A728CB"/>
    <w:rsid w:val="00A929F3"/>
    <w:rsid w:val="00B12E3C"/>
    <w:rsid w:val="00B6281C"/>
    <w:rsid w:val="00BA40AE"/>
    <w:rsid w:val="00BA78A8"/>
    <w:rsid w:val="00BC1103"/>
    <w:rsid w:val="00BF490F"/>
    <w:rsid w:val="00C1168B"/>
    <w:rsid w:val="00C22997"/>
    <w:rsid w:val="00C47CB0"/>
    <w:rsid w:val="00CA17FF"/>
    <w:rsid w:val="00CA5C45"/>
    <w:rsid w:val="00CC02AB"/>
    <w:rsid w:val="00CC68EC"/>
    <w:rsid w:val="00CC6E41"/>
    <w:rsid w:val="00CD6AF4"/>
    <w:rsid w:val="00D93D85"/>
    <w:rsid w:val="00DC5F98"/>
    <w:rsid w:val="00DF2ED1"/>
    <w:rsid w:val="00E01407"/>
    <w:rsid w:val="00E06F33"/>
    <w:rsid w:val="00E3653D"/>
    <w:rsid w:val="00E82BB8"/>
    <w:rsid w:val="00EA6672"/>
    <w:rsid w:val="00EC0A6E"/>
    <w:rsid w:val="00F200FF"/>
    <w:rsid w:val="00F32C3D"/>
    <w:rsid w:val="00F34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nb-NO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eastAsia="nb-NO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styleId="Tabellrutenett">
    <w:name w:val="Table Grid"/>
    <w:basedOn w:val="Vanligtabell"/>
    <w:rsid w:val="00E06F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pptekst">
    <w:name w:val="header"/>
    <w:basedOn w:val="Normal"/>
    <w:rsid w:val="00F32C3D"/>
    <w:pPr>
      <w:tabs>
        <w:tab w:val="center" w:pos="4536"/>
        <w:tab w:val="right" w:pos="9072"/>
      </w:tabs>
    </w:pPr>
  </w:style>
  <w:style w:type="paragraph" w:styleId="Bunntekst">
    <w:name w:val="footer"/>
    <w:basedOn w:val="Normal"/>
    <w:rsid w:val="00F32C3D"/>
    <w:pPr>
      <w:tabs>
        <w:tab w:val="center" w:pos="4536"/>
        <w:tab w:val="right" w:pos="9072"/>
      </w:tabs>
    </w:pPr>
  </w:style>
  <w:style w:type="character" w:styleId="Sidetall">
    <w:name w:val="page number"/>
    <w:basedOn w:val="Standardskriftforavsnitt"/>
    <w:rsid w:val="00F32C3D"/>
  </w:style>
  <w:style w:type="paragraph" w:styleId="Fotnotetekst">
    <w:name w:val="footnote text"/>
    <w:basedOn w:val="Normal"/>
    <w:semiHidden/>
    <w:rsid w:val="0022195B"/>
    <w:rPr>
      <w:sz w:val="20"/>
      <w:szCs w:val="20"/>
    </w:rPr>
  </w:style>
  <w:style w:type="character" w:styleId="Fotnotereferanse">
    <w:name w:val="footnote reference"/>
    <w:semiHidden/>
    <w:rsid w:val="0022195B"/>
    <w:rPr>
      <w:vertAlign w:val="superscript"/>
    </w:rPr>
  </w:style>
  <w:style w:type="paragraph" w:styleId="Bobletekst">
    <w:name w:val="Balloon Text"/>
    <w:basedOn w:val="Normal"/>
    <w:link w:val="BobletekstTegn"/>
    <w:rsid w:val="005760CA"/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rsid w:val="005760CA"/>
    <w:rPr>
      <w:rFonts w:ascii="Tahoma" w:hAnsi="Tahoma" w:cs="Tahoma"/>
      <w:sz w:val="16"/>
      <w:szCs w:val="16"/>
      <w:lang w:eastAsia="nb-NO"/>
    </w:rPr>
  </w:style>
  <w:style w:type="paragraph" w:styleId="Listeavsnitt">
    <w:name w:val="List Paragraph"/>
    <w:basedOn w:val="Normal"/>
    <w:uiPriority w:val="34"/>
    <w:qFormat/>
    <w:rsid w:val="00A728C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nb-NO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eastAsia="nb-NO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styleId="Tabellrutenett">
    <w:name w:val="Table Grid"/>
    <w:basedOn w:val="Vanligtabell"/>
    <w:rsid w:val="00E06F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pptekst">
    <w:name w:val="header"/>
    <w:basedOn w:val="Normal"/>
    <w:rsid w:val="00F32C3D"/>
    <w:pPr>
      <w:tabs>
        <w:tab w:val="center" w:pos="4536"/>
        <w:tab w:val="right" w:pos="9072"/>
      </w:tabs>
    </w:pPr>
  </w:style>
  <w:style w:type="paragraph" w:styleId="Bunntekst">
    <w:name w:val="footer"/>
    <w:basedOn w:val="Normal"/>
    <w:rsid w:val="00F32C3D"/>
    <w:pPr>
      <w:tabs>
        <w:tab w:val="center" w:pos="4536"/>
        <w:tab w:val="right" w:pos="9072"/>
      </w:tabs>
    </w:pPr>
  </w:style>
  <w:style w:type="character" w:styleId="Sidetall">
    <w:name w:val="page number"/>
    <w:basedOn w:val="Standardskriftforavsnitt"/>
    <w:rsid w:val="00F32C3D"/>
  </w:style>
  <w:style w:type="paragraph" w:styleId="Fotnotetekst">
    <w:name w:val="footnote text"/>
    <w:basedOn w:val="Normal"/>
    <w:semiHidden/>
    <w:rsid w:val="0022195B"/>
    <w:rPr>
      <w:sz w:val="20"/>
      <w:szCs w:val="20"/>
    </w:rPr>
  </w:style>
  <w:style w:type="character" w:styleId="Fotnotereferanse">
    <w:name w:val="footnote reference"/>
    <w:semiHidden/>
    <w:rsid w:val="0022195B"/>
    <w:rPr>
      <w:vertAlign w:val="superscript"/>
    </w:rPr>
  </w:style>
  <w:style w:type="paragraph" w:styleId="Bobletekst">
    <w:name w:val="Balloon Text"/>
    <w:basedOn w:val="Normal"/>
    <w:link w:val="BobletekstTegn"/>
    <w:rsid w:val="005760CA"/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rsid w:val="005760CA"/>
    <w:rPr>
      <w:rFonts w:ascii="Tahoma" w:hAnsi="Tahoma" w:cs="Tahoma"/>
      <w:sz w:val="16"/>
      <w:szCs w:val="16"/>
      <w:lang w:eastAsia="nb-NO"/>
    </w:rPr>
  </w:style>
  <w:style w:type="paragraph" w:styleId="Listeavsnitt">
    <w:name w:val="List Paragraph"/>
    <w:basedOn w:val="Normal"/>
    <w:uiPriority w:val="34"/>
    <w:qFormat/>
    <w:rsid w:val="00A728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wmf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64967A-ABAD-4222-81F1-4FC43FBB9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302E631F.dotm</Template>
  <TotalTime>247</TotalTime>
  <Pages>8</Pages>
  <Words>1351</Words>
  <Characters>7544</Characters>
  <Application>Microsoft Office Word</Application>
  <DocSecurity>0</DocSecurity>
  <Lines>62</Lines>
  <Paragraphs>17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PSYC3101 Øving i skalakonstruksjon og reliabilitet</vt:lpstr>
      <vt:lpstr>PSYC3101 Øving i skalakonstruksjon og reliabilitet</vt:lpstr>
    </vt:vector>
  </TitlesOfParts>
  <Company>UiO</Company>
  <LinksUpToDate>false</LinksUpToDate>
  <CharactersWithSpaces>8878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PSYC3101 Øving i skalakonstruksjon og reliabilitet</dc:title>
  <dc:creator>Pål Ulleberg</dc:creator>
  <cp:lastModifiedBy>Anne-Marie Halberg</cp:lastModifiedBy>
  <cp:revision>21</cp:revision>
  <cp:lastPrinted>2016-01-22T12:46:00Z</cp:lastPrinted>
  <dcterms:created xsi:type="dcterms:W3CDTF">2014-08-20T12:07:00Z</dcterms:created>
  <dcterms:modified xsi:type="dcterms:W3CDTF">2016-01-22T13:06:00Z</dcterms:modified>
</cp:coreProperties>
</file>